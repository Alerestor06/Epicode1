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FD584" w14:textId="3FC9B30D" w:rsidR="0062386B" w:rsidRPr="00800D52" w:rsidRDefault="0062386B" w:rsidP="0062386B">
      <w:pPr>
        <w:rPr>
          <w:i/>
          <w:iCs/>
          <w:noProof/>
        </w:rPr>
      </w:pPr>
      <w:r w:rsidRPr="00800D52">
        <w:rPr>
          <w:i/>
          <w:iCs/>
          <w:noProof/>
          <w:lang w:bidi="it-IT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AD0C404" wp14:editId="5C37D9AF">
                <wp:simplePos x="0" y="0"/>
                <wp:positionH relativeFrom="margin">
                  <wp:posOffset>-1575435</wp:posOffset>
                </wp:positionH>
                <wp:positionV relativeFrom="paragraph">
                  <wp:posOffset>-127635</wp:posOffset>
                </wp:positionV>
                <wp:extent cx="9372600" cy="5886450"/>
                <wp:effectExtent l="0" t="0" r="19050" b="19050"/>
                <wp:wrapNone/>
                <wp:docPr id="1374588552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0" cy="58864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881C4" id="Rettangolo 1" o:spid="_x0000_s1026" style="position:absolute;margin-left:-124.05pt;margin-top:-10.05pt;width:738pt;height:463.5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" fillcolor="#161616 [334]" strokecolor="#000b11 [484]" strokeweight="2pt">
                <w10:wrap anchorx="margin"/>
              </v:rect>
            </w:pict>
          </mc:Fallback>
        </mc:AlternateContent>
      </w:r>
      <w:r w:rsidRPr="00800D52">
        <w:rPr>
          <w:i/>
          <w:iCs/>
          <w:noProof/>
          <w:lang w:bidi="it-IT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267FDD" wp14:editId="2CA8547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1879338001" name="Rettangolo 1879338001" descr="rettangolo bianco per il testo sul frontespizi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A792A" id="Rettangolo 1879338001" o:spid="_x0000_s1026" alt="rettangolo bianco per il testo sul frontespizio" style="position:absolute;margin-left:-15.95pt;margin-top:73.85pt;width:310.15pt;height:681.6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62386B" w:rsidRPr="00800D52" w14:paraId="39052DAE" w14:textId="77777777" w:rsidTr="006A48A5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55EDC21" w14:textId="55A659E9" w:rsidR="0062386B" w:rsidRPr="00800D52" w:rsidRDefault="002A207D" w:rsidP="006A48A5">
            <w:pPr>
              <w:rPr>
                <w:i/>
                <w:iCs/>
                <w:noProof/>
              </w:rPr>
            </w:pPr>
            <w:r w:rsidRPr="00800D52">
              <w:rPr>
                <w:i/>
                <w:iCs/>
                <w:noProof/>
                <w:lang w:bidi="it-IT"/>
              </w:rPr>
              <mc:AlternateContent>
                <mc:Choice Requires="wps">
                  <w:drawing>
                    <wp:inline distT="0" distB="0" distL="0" distR="0" wp14:anchorId="55E9AED0" wp14:editId="7BA3F9D5">
                      <wp:extent cx="2924175" cy="2209800"/>
                      <wp:effectExtent l="0" t="0" r="0" b="0"/>
                      <wp:docPr id="681196271" name="Casella di testo 681196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4175" cy="2209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A8FC37" w14:textId="5B04F844" w:rsidR="0062386B" w:rsidRPr="002A207D" w:rsidRDefault="0062386B" w:rsidP="0062386B">
                                  <w:pPr>
                                    <w:pStyle w:val="Titolo"/>
                                    <w:rPr>
                                      <w:i/>
                                      <w:iCs/>
                                      <w:sz w:val="56"/>
                                      <w:szCs w:val="48"/>
                                    </w:rPr>
                                  </w:pPr>
                                  <w:r w:rsidRPr="002A207D">
                                    <w:rPr>
                                      <w:i/>
                                      <w:iCs/>
                                      <w:sz w:val="56"/>
                                      <w:szCs w:val="48"/>
                                    </w:rPr>
                                    <w:t xml:space="preserve">Relazione tecnica </w:t>
                                  </w:r>
                                  <w:r w:rsidR="00C43661" w:rsidRPr="002A207D">
                                    <w:rPr>
                                      <w:i/>
                                      <w:iCs/>
                                      <w:sz w:val="56"/>
                                      <w:szCs w:val="48"/>
                                    </w:rPr>
                                    <w:t xml:space="preserve">VA-PT </w:t>
                                  </w:r>
                                </w:p>
                                <w:p w14:paraId="1BA2D4AB" w14:textId="61A359E7" w:rsidR="002A207D" w:rsidRPr="002A207D" w:rsidRDefault="002A207D" w:rsidP="0062386B">
                                  <w:pPr>
                                    <w:pStyle w:val="Titolo"/>
                                    <w:rPr>
                                      <w:i/>
                                      <w:iCs/>
                                      <w:sz w:val="56"/>
                                      <w:szCs w:val="48"/>
                                    </w:rPr>
                                  </w:pPr>
                                  <w:r w:rsidRPr="002A207D">
                                    <w:rPr>
                                      <w:i/>
                                      <w:iCs/>
                                      <w:sz w:val="56"/>
                                      <w:szCs w:val="48"/>
                                    </w:rPr>
                                    <w:t>Alessandro Accordino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5E9AED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sella di testo 681196271" o:spid="_x0000_s1026" type="#_x0000_t202" style="width:230.25pt;height:17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" filled="f" stroked="f" strokeweight=".5pt">
                      <v:textbox>
                        <w:txbxContent>
                          <w:p w14:paraId="34A8FC37" w14:textId="5B04F844" w:rsidR="0062386B" w:rsidRPr="002A207D" w:rsidRDefault="0062386B" w:rsidP="0062386B">
                            <w:pPr>
                              <w:pStyle w:val="Titolo"/>
                              <w:rPr>
                                <w:i/>
                                <w:iCs/>
                                <w:sz w:val="56"/>
                                <w:szCs w:val="48"/>
                              </w:rPr>
                            </w:pPr>
                            <w:r w:rsidRPr="002A207D">
                              <w:rPr>
                                <w:i/>
                                <w:iCs/>
                                <w:sz w:val="56"/>
                                <w:szCs w:val="48"/>
                              </w:rPr>
                              <w:t xml:space="preserve">Relazione tecnica </w:t>
                            </w:r>
                            <w:r w:rsidR="00C43661" w:rsidRPr="002A207D">
                              <w:rPr>
                                <w:i/>
                                <w:iCs/>
                                <w:sz w:val="56"/>
                                <w:szCs w:val="48"/>
                              </w:rPr>
                              <w:t xml:space="preserve">VA-PT </w:t>
                            </w:r>
                          </w:p>
                          <w:p w14:paraId="1BA2D4AB" w14:textId="61A359E7" w:rsidR="002A207D" w:rsidRPr="002A207D" w:rsidRDefault="002A207D" w:rsidP="0062386B">
                            <w:pPr>
                              <w:pStyle w:val="Titolo"/>
                              <w:rPr>
                                <w:i/>
                                <w:iCs/>
                                <w:sz w:val="56"/>
                                <w:szCs w:val="48"/>
                              </w:rPr>
                            </w:pPr>
                            <w:r w:rsidRPr="002A207D">
                              <w:rPr>
                                <w:i/>
                                <w:iCs/>
                                <w:sz w:val="56"/>
                                <w:szCs w:val="48"/>
                              </w:rPr>
                              <w:t>Alessandro Accordino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32FBA26" w14:textId="51160ABA" w:rsidR="0062386B" w:rsidRPr="00800D52" w:rsidRDefault="0062386B" w:rsidP="006A48A5">
            <w:pPr>
              <w:rPr>
                <w:i/>
                <w:iCs/>
                <w:noProof/>
              </w:rPr>
            </w:pPr>
            <w:r w:rsidRPr="00800D52">
              <w:rPr>
                <w:i/>
                <w:iCs/>
                <w:noProof/>
                <w:lang w:bidi="it-IT"/>
              </w:rPr>
              <mc:AlternateContent>
                <mc:Choice Requires="wps">
                  <w:drawing>
                    <wp:inline distT="0" distB="0" distL="0" distR="0" wp14:anchorId="4F012D81" wp14:editId="7B3B818E">
                      <wp:extent cx="1390918" cy="0"/>
                      <wp:effectExtent l="0" t="19050" r="19050" b="19050"/>
                      <wp:docPr id="805630767" name="Connettore diritto 805630767" descr="separatore di tes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9B32FF6" id="Connettore diritto 805630767" o:spid="_x0000_s1026" alt="separatore di tes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62386B" w:rsidRPr="00800D52" w14:paraId="67B32906" w14:textId="77777777" w:rsidTr="006A48A5">
        <w:trPr>
          <w:trHeight w:val="726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16B638F1" w14:textId="1C107E4B" w:rsidR="0062386B" w:rsidRPr="00800D52" w:rsidRDefault="0062386B" w:rsidP="006A48A5">
            <w:pPr>
              <w:rPr>
                <w:i/>
                <w:iCs/>
                <w:noProof/>
              </w:rPr>
            </w:pPr>
            <w:r w:rsidRPr="00800D52">
              <w:rPr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4E62C22" wp14:editId="6D44188F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249555</wp:posOffset>
                      </wp:positionV>
                      <wp:extent cx="2457450" cy="4429125"/>
                      <wp:effectExtent l="57150" t="38100" r="76200" b="104775"/>
                      <wp:wrapSquare wrapText="bothSides"/>
                      <wp:docPr id="1555598635" name="Casella di tes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57450" cy="442912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A3705A" w14:textId="5CB44ADA" w:rsidR="0062386B" w:rsidRPr="00CA42FA" w:rsidRDefault="0062386B" w:rsidP="0062386B">
                                  <w:pPr>
                                    <w:rPr>
                                      <w:i/>
                                      <w:iCs/>
                                      <w:sz w:val="44"/>
                                      <w:szCs w:val="3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CA42FA">
                                    <w:rPr>
                                      <w:i/>
                                      <w:iCs/>
                                      <w:sz w:val="44"/>
                                      <w:szCs w:val="3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Analisi</w:t>
                                  </w:r>
                                  <w:r w:rsidR="00C43661">
                                    <w:rPr>
                                      <w:i/>
                                      <w:iCs/>
                                      <w:sz w:val="44"/>
                                      <w:szCs w:val="3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vulnerabilità</w:t>
                                  </w:r>
                                  <w:r w:rsidRPr="00CA42FA">
                                    <w:rPr>
                                      <w:i/>
                                      <w:iCs/>
                                      <w:sz w:val="44"/>
                                      <w:szCs w:val="3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,</w:t>
                                  </w:r>
                                  <w:r w:rsidR="00C43661">
                                    <w:rPr>
                                      <w:i/>
                                      <w:iCs/>
                                      <w:sz w:val="44"/>
                                      <w:szCs w:val="3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penetration</w:t>
                                  </w:r>
                                  <w:r w:rsidR="002A207D">
                                    <w:rPr>
                                      <w:i/>
                                      <w:iCs/>
                                      <w:sz w:val="44"/>
                                      <w:szCs w:val="3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-</w:t>
                                  </w:r>
                                  <w:r w:rsidR="00C43661">
                                    <w:rPr>
                                      <w:i/>
                                      <w:iCs/>
                                      <w:sz w:val="44"/>
                                      <w:szCs w:val="3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testing,</w:t>
                                  </w:r>
                                  <w:r w:rsidRPr="00CA42FA">
                                    <w:rPr>
                                      <w:i/>
                                      <w:iCs/>
                                      <w:sz w:val="44"/>
                                      <w:szCs w:val="3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mitigazione e verifica della conformità infrastrutturale dell’asset Target</w:t>
                                  </w:r>
                                </w:p>
                                <w:p w14:paraId="0919FDC5" w14:textId="0BACF131" w:rsidR="0062386B" w:rsidRPr="005764CC" w:rsidRDefault="0062386B" w:rsidP="0062386B">
                                  <w:pPr>
                                    <w:rPr>
                                      <w:i/>
                                      <w:iCs/>
                                      <w:sz w:val="44"/>
                                      <w:szCs w:val="44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5764CC">
                                    <w:rPr>
                                      <w:i/>
                                      <w:iCs/>
                                      <w:sz w:val="44"/>
                                      <w:szCs w:val="44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Data: 27/0</w:t>
                                  </w:r>
                                  <w:r w:rsidR="00C43661">
                                    <w:rPr>
                                      <w:i/>
                                      <w:iCs/>
                                      <w:sz w:val="44"/>
                                      <w:szCs w:val="44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7</w:t>
                                  </w:r>
                                  <w:r w:rsidRPr="005764CC">
                                    <w:rPr>
                                      <w:i/>
                                      <w:iCs/>
                                      <w:sz w:val="44"/>
                                      <w:szCs w:val="44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/2026</w:t>
                                  </w:r>
                                </w:p>
                                <w:p w14:paraId="45293693" w14:textId="77777777" w:rsidR="0062386B" w:rsidRPr="005764CC" w:rsidRDefault="0062386B" w:rsidP="0062386B">
                                  <w:pPr>
                                    <w:rPr>
                                      <w:i/>
                                      <w:iCs/>
                                      <w:sz w:val="44"/>
                                      <w:szCs w:val="44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5764CC">
                                    <w:rPr>
                                      <w:i/>
                                      <w:iCs/>
                                      <w:sz w:val="44"/>
                                      <w:szCs w:val="44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Autore: Alessandro Accordino</w:t>
                                  </w:r>
                                </w:p>
                                <w:p w14:paraId="591F6E3B" w14:textId="77777777" w:rsidR="0062386B" w:rsidRPr="00D058DF" w:rsidRDefault="0062386B" w:rsidP="0062386B">
                                  <w:pPr>
                                    <w:rPr>
                                      <w:i/>
                                      <w:iCs/>
                                      <w:sz w:val="44"/>
                                      <w:szCs w:val="44"/>
                                    </w:rPr>
                                  </w:pPr>
                                  <w:r w:rsidRPr="00D058DF">
                                    <w:rPr>
                                      <w:i/>
                                      <w:iCs/>
                                      <w:sz w:val="44"/>
                                      <w:szCs w:val="44"/>
                                    </w:rPr>
                                    <w:t>PROGETTO FINALE</w:t>
                                  </w:r>
                                </w:p>
                                <w:p w14:paraId="25D4BC8E" w14:textId="77777777" w:rsidR="0062386B" w:rsidRPr="008E672A" w:rsidRDefault="0062386B" w:rsidP="0062386B">
                                  <w:pPr>
                                    <w:rPr>
                                      <w:b w:val="0"/>
                                      <w:color w:val="0F0D29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E62C22" id="Casella di testo 2" o:spid="_x0000_s1027" type="#_x0000_t202" style="position:absolute;margin-left:4.5pt;margin-top:19.65pt;width:193.5pt;height:348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" fillcolor="#70d3cb [2102]" strokecolor="#34aba2 [3206]" strokeweight="1pt">
                      <v:fill color2="#e9f8f7 [342]" rotate="t" angle="180" colors="0 #9dd4ce;9830f #b9e0db;1 #f3f9f8" focus="100%" type="gradient"/>
                      <v:shadow on="t" color="black" opacity="28270f" origin=",.5" offset="0"/>
                      <v:textbox>
                        <w:txbxContent>
                          <w:p w14:paraId="30A3705A" w14:textId="5CB44ADA" w:rsidR="0062386B" w:rsidRPr="00CA42FA" w:rsidRDefault="0062386B" w:rsidP="0062386B">
                            <w:pPr>
                              <w:rPr>
                                <w:i/>
                                <w:iCs/>
                                <w:sz w:val="44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CA42FA">
                              <w:rPr>
                                <w:i/>
                                <w:iCs/>
                                <w:sz w:val="44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Analisi</w:t>
                            </w:r>
                            <w:r w:rsidR="00C43661">
                              <w:rPr>
                                <w:i/>
                                <w:iCs/>
                                <w:sz w:val="44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vulnerabilità</w:t>
                            </w:r>
                            <w:r w:rsidRPr="00CA42FA">
                              <w:rPr>
                                <w:i/>
                                <w:iCs/>
                                <w:sz w:val="44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,</w:t>
                            </w:r>
                            <w:r w:rsidR="00C43661">
                              <w:rPr>
                                <w:i/>
                                <w:iCs/>
                                <w:sz w:val="44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penetration</w:t>
                            </w:r>
                            <w:r w:rsidR="002A207D">
                              <w:rPr>
                                <w:i/>
                                <w:iCs/>
                                <w:sz w:val="44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-</w:t>
                            </w:r>
                            <w:r w:rsidR="00C43661">
                              <w:rPr>
                                <w:i/>
                                <w:iCs/>
                                <w:sz w:val="44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testing,</w:t>
                            </w:r>
                            <w:r w:rsidRPr="00CA42FA">
                              <w:rPr>
                                <w:i/>
                                <w:iCs/>
                                <w:sz w:val="44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mitigazione e verifica della conformità infrastrutturale dell’asset Target</w:t>
                            </w:r>
                          </w:p>
                          <w:p w14:paraId="0919FDC5" w14:textId="0BACF131" w:rsidR="0062386B" w:rsidRPr="005764CC" w:rsidRDefault="0062386B" w:rsidP="0062386B">
                            <w:pPr>
                              <w:rPr>
                                <w:i/>
                                <w:iCs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5764CC">
                              <w:rPr>
                                <w:i/>
                                <w:iCs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Data: 27/0</w:t>
                            </w:r>
                            <w:r w:rsidR="00C43661">
                              <w:rPr>
                                <w:i/>
                                <w:iCs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7</w:t>
                            </w:r>
                            <w:r w:rsidRPr="005764CC">
                              <w:rPr>
                                <w:i/>
                                <w:iCs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/2026</w:t>
                            </w:r>
                          </w:p>
                          <w:p w14:paraId="45293693" w14:textId="77777777" w:rsidR="0062386B" w:rsidRPr="005764CC" w:rsidRDefault="0062386B" w:rsidP="0062386B">
                            <w:pPr>
                              <w:rPr>
                                <w:i/>
                                <w:iCs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5764CC">
                              <w:rPr>
                                <w:i/>
                                <w:iCs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Autore: Alessandro Accordino</w:t>
                            </w:r>
                          </w:p>
                          <w:p w14:paraId="591F6E3B" w14:textId="77777777" w:rsidR="0062386B" w:rsidRPr="00D058DF" w:rsidRDefault="0062386B" w:rsidP="0062386B">
                            <w:pPr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</w:pPr>
                            <w:r w:rsidRPr="00D058DF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PROGETTO FINALE</w:t>
                            </w:r>
                          </w:p>
                          <w:p w14:paraId="25D4BC8E" w14:textId="77777777" w:rsidR="0062386B" w:rsidRPr="008E672A" w:rsidRDefault="0062386B" w:rsidP="0062386B">
                            <w:pPr>
                              <w:rPr>
                                <w:b w:val="0"/>
                                <w:color w:val="0F0D29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2386B" w:rsidRPr="00800D52" w14:paraId="36121DDF" w14:textId="77777777" w:rsidTr="006A48A5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i/>
                <w:iCs/>
                <w:noProof/>
              </w:rPr>
              <w:id w:val="231048620"/>
              <w:placeholder>
                <w:docPart w:val="D3BAF1E71217402A8AD2F79777A8031E"/>
              </w:placeholder>
              <w15:appearance w15:val="hidden"/>
            </w:sdtPr>
            <w:sdtContent>
              <w:p w14:paraId="5F39C337" w14:textId="77777777" w:rsidR="0062386B" w:rsidRPr="00800D52" w:rsidRDefault="0062386B" w:rsidP="006A48A5">
                <w:pPr>
                  <w:rPr>
                    <w:i/>
                    <w:iCs/>
                    <w:noProof/>
                  </w:rPr>
                </w:pPr>
                <w:r w:rsidRPr="00800D52">
                  <w:rPr>
                    <w:rStyle w:val="SottotitoloCarattere"/>
                    <w:b w:val="0"/>
                    <w:i/>
                    <w:iCs/>
                    <w:noProof/>
                    <w:lang w:bidi="it-IT"/>
                  </w:rPr>
                  <w:fldChar w:fldCharType="begin"/>
                </w:r>
                <w:r w:rsidRPr="00800D52">
                  <w:rPr>
                    <w:rStyle w:val="SottotitoloCarattere"/>
                    <w:b w:val="0"/>
                    <w:i/>
                    <w:iCs/>
                    <w:noProof/>
                    <w:lang w:bidi="it-IT"/>
                  </w:rPr>
                  <w:instrText xml:space="preserve"> DATE  \@ "d MMMM"  \* MERGEFORMAT </w:instrText>
                </w:r>
                <w:r w:rsidRPr="00800D52">
                  <w:rPr>
                    <w:rStyle w:val="SottotitoloCarattere"/>
                    <w:b w:val="0"/>
                    <w:i/>
                    <w:iCs/>
                    <w:noProof/>
                    <w:lang w:bidi="it-IT"/>
                  </w:rPr>
                  <w:fldChar w:fldCharType="separate"/>
                </w:r>
                <w:r>
                  <w:rPr>
                    <w:rStyle w:val="SottotitoloCarattere"/>
                    <w:b w:val="0"/>
                    <w:i/>
                    <w:iCs/>
                    <w:noProof/>
                    <w:lang w:bidi="it-IT"/>
                  </w:rPr>
                  <w:t>27 luglio</w:t>
                </w:r>
                <w:r w:rsidRPr="00800D52">
                  <w:rPr>
                    <w:rStyle w:val="SottotitoloCarattere"/>
                    <w:b w:val="0"/>
                    <w:i/>
                    <w:iCs/>
                    <w:noProof/>
                    <w:lang w:bidi="it-IT"/>
                  </w:rPr>
                  <w:fldChar w:fldCharType="end"/>
                </w:r>
              </w:p>
            </w:sdtContent>
          </w:sdt>
          <w:p w14:paraId="4602EE5F" w14:textId="77777777" w:rsidR="0062386B" w:rsidRPr="00800D52" w:rsidRDefault="0062386B" w:rsidP="006A48A5">
            <w:pPr>
              <w:rPr>
                <w:i/>
                <w:iCs/>
                <w:noProof/>
                <w:sz w:val="10"/>
                <w:szCs w:val="10"/>
              </w:rPr>
            </w:pPr>
            <w:r w:rsidRPr="00800D52">
              <w:rPr>
                <w:i/>
                <w:iCs/>
                <w:noProof/>
                <w:sz w:val="10"/>
                <w:szCs w:val="10"/>
                <w:lang w:bidi="it-IT"/>
              </w:rPr>
              <mc:AlternateContent>
                <mc:Choice Requires="wps">
                  <w:drawing>
                    <wp:inline distT="0" distB="0" distL="0" distR="0" wp14:anchorId="635DFAA1" wp14:editId="2764E14F">
                      <wp:extent cx="1493949" cy="0"/>
                      <wp:effectExtent l="0" t="19050" r="30480" b="19050"/>
                      <wp:docPr id="1844974684" name="Connettore diritto 1844974684" descr="separatore di tes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33B2614" id="Connettore diritto 1844974684" o:spid="_x0000_s1026" alt="separatore di tes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797F80BC" w14:textId="77777777" w:rsidR="0062386B" w:rsidRPr="00800D52" w:rsidRDefault="0062386B" w:rsidP="006A48A5">
            <w:pPr>
              <w:rPr>
                <w:i/>
                <w:iCs/>
                <w:noProof/>
                <w:sz w:val="10"/>
                <w:szCs w:val="10"/>
              </w:rPr>
            </w:pPr>
          </w:p>
          <w:p w14:paraId="2B7A9E6A" w14:textId="77777777" w:rsidR="0062386B" w:rsidRPr="00800D52" w:rsidRDefault="0062386B" w:rsidP="006A48A5">
            <w:pPr>
              <w:rPr>
                <w:i/>
                <w:iCs/>
                <w:noProof/>
                <w:sz w:val="10"/>
                <w:szCs w:val="10"/>
              </w:rPr>
            </w:pPr>
          </w:p>
          <w:p w14:paraId="1A1C1490" w14:textId="77777777" w:rsidR="0062386B" w:rsidRPr="00800D52" w:rsidRDefault="0062386B" w:rsidP="006A48A5">
            <w:pPr>
              <w:rPr>
                <w:i/>
                <w:iCs/>
                <w:noProof/>
              </w:rPr>
            </w:pPr>
          </w:p>
          <w:p w14:paraId="424D99CD" w14:textId="77777777" w:rsidR="0062386B" w:rsidRPr="00800D52" w:rsidRDefault="0062386B" w:rsidP="006A48A5">
            <w:pPr>
              <w:rPr>
                <w:i/>
                <w:iCs/>
                <w:noProof/>
                <w:sz w:val="10"/>
                <w:szCs w:val="10"/>
              </w:rPr>
            </w:pPr>
          </w:p>
        </w:tc>
      </w:tr>
    </w:tbl>
    <w:p w14:paraId="4F235C76" w14:textId="191FC207" w:rsidR="0062386B" w:rsidRPr="00800D52" w:rsidRDefault="00C43661" w:rsidP="002C0D5B">
      <w:pPr>
        <w:spacing w:after="200"/>
        <w:rPr>
          <w:i/>
          <w:iCs/>
          <w:noProof/>
        </w:rPr>
      </w:pPr>
      <w:r w:rsidRPr="002A207D">
        <w:rPr>
          <w:i/>
          <w:iCs/>
          <w:noProof/>
          <w:color w:val="FF0000"/>
          <w:lang w:bidi="it-IT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4245FF9" wp14:editId="5BCC1276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9525"/>
                <wp:wrapNone/>
                <wp:docPr id="2051462878" name="Rettangolo 2051462878" descr="rettangolo colora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090E3B" id="Rettangolo 2051462878" o:spid="_x0000_s1026" alt="rettangolo colorato" style="position:absolute;margin-left:-58.7pt;margin-top:525pt;width:611.1pt;height:316.5pt;z-index:-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62386B" w:rsidRPr="00800D52">
        <w:rPr>
          <w:i/>
          <w:iCs/>
          <w:noProof/>
          <w:lang w:bidi="it-IT"/>
        </w:rPr>
        <w:br w:type="page"/>
      </w:r>
    </w:p>
    <w:p w14:paraId="12061777" w14:textId="77777777" w:rsidR="00E3329E" w:rsidRDefault="00E3329E" w:rsidP="0062386B">
      <w:pPr>
        <w:pStyle w:val="Titolo1"/>
        <w:rPr>
          <w:i/>
          <w:iCs/>
          <w:noProof/>
          <w:lang w:bidi="it-IT"/>
        </w:rPr>
      </w:pPr>
    </w:p>
    <w:p w14:paraId="1A9F06B1" w14:textId="746CEE7D" w:rsidR="0062386B" w:rsidRPr="00800D52" w:rsidRDefault="0062386B" w:rsidP="0062386B">
      <w:pPr>
        <w:pStyle w:val="Titolo1"/>
        <w:rPr>
          <w:i/>
          <w:iCs/>
          <w:noProof/>
        </w:rPr>
      </w:pPr>
      <w:r w:rsidRPr="00800D52">
        <w:rPr>
          <w:i/>
          <w:iCs/>
          <w:noProof/>
          <w:lang w:bidi="it-IT"/>
        </w:rPr>
        <w:t>Finalità del progetto</w:t>
      </w:r>
      <w:r w:rsidR="00DA2E42">
        <w:rPr>
          <w:i/>
          <w:iCs/>
          <w:noProof/>
          <w:lang w:bidi="it-IT"/>
        </w:rPr>
        <w:t>: Black Box Pentest</w:t>
      </w:r>
    </w:p>
    <w:tbl>
      <w:tblPr>
        <w:tblW w:w="10750" w:type="dxa"/>
        <w:tblInd w:w="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50"/>
      </w:tblGrid>
      <w:tr w:rsidR="0062386B" w:rsidRPr="00800D52" w14:paraId="7078D206" w14:textId="77777777" w:rsidTr="006F320F">
        <w:trPr>
          <w:trHeight w:val="2197"/>
        </w:trPr>
        <w:tc>
          <w:tcPr>
            <w:tcW w:w="10750" w:type="dxa"/>
          </w:tcPr>
          <w:p w14:paraId="61D07663" w14:textId="77777777" w:rsidR="0062386B" w:rsidRPr="00800D52" w:rsidRDefault="0062386B" w:rsidP="006A48A5">
            <w:pPr>
              <w:rPr>
                <w:i/>
                <w:iCs/>
                <w:noProof/>
              </w:rPr>
            </w:pPr>
          </w:p>
          <w:p w14:paraId="155A95C0" w14:textId="538ED7B3" w:rsidR="0062386B" w:rsidRPr="00800D52" w:rsidRDefault="0062386B" w:rsidP="006A48A5">
            <w:pPr>
              <w:pStyle w:val="Contenuto"/>
              <w:rPr>
                <w:i/>
                <w:iCs/>
                <w:noProof/>
                <w:color w:val="171717" w:themeColor="background2" w:themeShade="1A"/>
              </w:rPr>
            </w:pPr>
            <w:r w:rsidRPr="00153FCB">
              <w:rPr>
                <w:i/>
                <w:iCs/>
                <w:noProof/>
                <w:color w:val="171717" w:themeColor="background2" w:themeShade="1A"/>
              </w:rPr>
              <w:t xml:space="preserve">Lo scopo principale di questo progetto è </w:t>
            </w:r>
            <w:r w:rsidR="00DA2E42">
              <w:rPr>
                <w:i/>
                <w:iCs/>
                <w:noProof/>
                <w:color w:val="171717" w:themeColor="background2" w:themeShade="1A"/>
              </w:rPr>
              <w:t xml:space="preserve">identificare l’host vittima, </w:t>
            </w:r>
            <w:r w:rsidRPr="00153FCB">
              <w:rPr>
                <w:i/>
                <w:iCs/>
                <w:noProof/>
                <w:color w:val="171717" w:themeColor="background2" w:themeShade="1A"/>
              </w:rPr>
              <w:t>valutare l</w:t>
            </w:r>
            <w:r w:rsidR="00DA2E42">
              <w:rPr>
                <w:i/>
                <w:iCs/>
                <w:noProof/>
                <w:color w:val="171717" w:themeColor="background2" w:themeShade="1A"/>
              </w:rPr>
              <w:t>e</w:t>
            </w:r>
            <w:r w:rsidRPr="00153FCB">
              <w:rPr>
                <w:i/>
                <w:iCs/>
                <w:noProof/>
                <w:color w:val="171717" w:themeColor="background2" w:themeShade="1A"/>
              </w:rPr>
              <w:t xml:space="preserve"> debolezz</w:t>
            </w:r>
            <w:r w:rsidR="00DA2E42">
              <w:rPr>
                <w:i/>
                <w:iCs/>
                <w:noProof/>
                <w:color w:val="171717" w:themeColor="background2" w:themeShade="1A"/>
              </w:rPr>
              <w:t>e</w:t>
            </w:r>
            <w:r w:rsidRPr="00153FCB">
              <w:rPr>
                <w:i/>
                <w:iCs/>
                <w:noProof/>
                <w:color w:val="171717" w:themeColor="background2" w:themeShade="1A"/>
              </w:rPr>
              <w:t xml:space="preserve"> del sistema</w:t>
            </w:r>
            <w:r w:rsidR="00DA2E42">
              <w:rPr>
                <w:i/>
                <w:iCs/>
                <w:noProof/>
                <w:color w:val="171717" w:themeColor="background2" w:themeShade="1A"/>
              </w:rPr>
              <w:t xml:space="preserve"> </w:t>
            </w:r>
            <w:r w:rsidRPr="00153FCB">
              <w:rPr>
                <w:i/>
                <w:iCs/>
                <w:noProof/>
                <w:color w:val="171717" w:themeColor="background2" w:themeShade="1A"/>
              </w:rPr>
              <w:t>e</w:t>
            </w:r>
            <w:r w:rsidR="00DA2E42">
              <w:rPr>
                <w:i/>
                <w:iCs/>
                <w:noProof/>
                <w:color w:val="171717" w:themeColor="background2" w:themeShade="1A"/>
              </w:rPr>
              <w:t xml:space="preserve"> sfruttar</w:t>
            </w:r>
            <w:r w:rsidR="006571F6">
              <w:rPr>
                <w:i/>
                <w:iCs/>
                <w:noProof/>
                <w:color w:val="171717" w:themeColor="background2" w:themeShade="1A"/>
              </w:rPr>
              <w:t>l</w:t>
            </w:r>
            <w:r w:rsidR="00DA2E42">
              <w:rPr>
                <w:i/>
                <w:iCs/>
                <w:noProof/>
                <w:color w:val="171717" w:themeColor="background2" w:themeShade="1A"/>
              </w:rPr>
              <w:t>e per</w:t>
            </w:r>
            <w:r>
              <w:rPr>
                <w:i/>
                <w:iCs/>
                <w:noProof/>
                <w:color w:val="171717" w:themeColor="background2" w:themeShade="1A"/>
              </w:rPr>
              <w:t xml:space="preserve"> eseguire</w:t>
            </w:r>
            <w:r w:rsidRPr="00153FCB">
              <w:rPr>
                <w:i/>
                <w:iCs/>
                <w:noProof/>
                <w:color w:val="171717" w:themeColor="background2" w:themeShade="1A"/>
              </w:rPr>
              <w:t xml:space="preserve"> </w:t>
            </w:r>
            <w:r w:rsidR="00DA2E42">
              <w:rPr>
                <w:i/>
                <w:iCs/>
                <w:noProof/>
                <w:color w:val="171717" w:themeColor="background2" w:themeShade="1A"/>
              </w:rPr>
              <w:t xml:space="preserve">attacchi che ci permettano di ottenere privilegi elevati e dati sensibili </w:t>
            </w:r>
            <w:r w:rsidR="006571F6">
              <w:rPr>
                <w:i/>
                <w:iCs/>
                <w:noProof/>
                <w:color w:val="171717" w:themeColor="background2" w:themeShade="1A"/>
              </w:rPr>
              <w:t>con obbiettivo il</w:t>
            </w:r>
            <w:r w:rsidR="00DA2E42">
              <w:rPr>
                <w:i/>
                <w:iCs/>
                <w:noProof/>
                <w:color w:val="171717" w:themeColor="background2" w:themeShade="1A"/>
              </w:rPr>
              <w:t xml:space="preserve"> controllo della macchina vittima ed eseguire</w:t>
            </w:r>
            <w:r>
              <w:rPr>
                <w:i/>
                <w:iCs/>
                <w:noProof/>
                <w:color w:val="171717" w:themeColor="background2" w:themeShade="1A"/>
              </w:rPr>
              <w:t xml:space="preserve"> </w:t>
            </w:r>
            <w:r w:rsidRPr="00153FCB">
              <w:rPr>
                <w:i/>
                <w:iCs/>
                <w:noProof/>
                <w:color w:val="171717" w:themeColor="background2" w:themeShade="1A"/>
              </w:rPr>
              <w:t>strategie per ridurre</w:t>
            </w:r>
            <w:r w:rsidR="00DA2E42">
              <w:rPr>
                <w:i/>
                <w:iCs/>
                <w:noProof/>
                <w:color w:val="171717" w:themeColor="background2" w:themeShade="1A"/>
              </w:rPr>
              <w:t xml:space="preserve"> e mitigare</w:t>
            </w:r>
            <w:r w:rsidRPr="00153FCB">
              <w:rPr>
                <w:i/>
                <w:iCs/>
                <w:noProof/>
                <w:color w:val="171717" w:themeColor="background2" w:themeShade="1A"/>
              </w:rPr>
              <w:t xml:space="preserve"> i rischi. Il documento è il risultato delle attività di Vulnerability Assessment</w:t>
            </w:r>
            <w:r>
              <w:rPr>
                <w:i/>
                <w:iCs/>
                <w:noProof/>
                <w:color w:val="171717" w:themeColor="background2" w:themeShade="1A"/>
              </w:rPr>
              <w:t>(VA)</w:t>
            </w:r>
            <w:r w:rsidR="00DA2E42">
              <w:rPr>
                <w:i/>
                <w:iCs/>
                <w:noProof/>
                <w:color w:val="171717" w:themeColor="background2" w:themeShade="1A"/>
              </w:rPr>
              <w:t>, Penetration Testing(PT)</w:t>
            </w:r>
            <w:r w:rsidRPr="00153FCB">
              <w:rPr>
                <w:i/>
                <w:iCs/>
                <w:noProof/>
                <w:color w:val="171717" w:themeColor="background2" w:themeShade="1A"/>
              </w:rPr>
              <w:t xml:space="preserve"> e Remediation condotte sul sistema </w:t>
            </w:r>
            <w:r w:rsidR="00DA2E42">
              <w:rPr>
                <w:i/>
                <w:iCs/>
                <w:noProof/>
                <w:color w:val="171717" w:themeColor="background2" w:themeShade="1A"/>
              </w:rPr>
              <w:t>BsidesVancouver2018</w:t>
            </w:r>
            <w:r w:rsidRPr="00800D52">
              <w:rPr>
                <w:i/>
                <w:iCs/>
                <w:noProof/>
                <w:color w:val="171717" w:themeColor="background2" w:themeShade="1A"/>
              </w:rPr>
              <w:t>.</w:t>
            </w:r>
          </w:p>
          <w:p w14:paraId="4F2F9BCC" w14:textId="77777777" w:rsidR="0062386B" w:rsidRPr="00800D52" w:rsidRDefault="0062386B" w:rsidP="006A48A5">
            <w:pPr>
              <w:pStyle w:val="Contenuto"/>
              <w:rPr>
                <w:i/>
                <w:iCs/>
                <w:noProof/>
              </w:rPr>
            </w:pPr>
          </w:p>
        </w:tc>
      </w:tr>
      <w:tr w:rsidR="0062386B" w:rsidRPr="00800D52" w14:paraId="2DA92324" w14:textId="77777777" w:rsidTr="006F320F">
        <w:trPr>
          <w:trHeight w:val="1899"/>
        </w:trPr>
        <w:tc>
          <w:tcPr>
            <w:tcW w:w="10750" w:type="dxa"/>
            <w:shd w:val="clear" w:color="auto" w:fill="F2F2F2" w:themeFill="background1" w:themeFillShade="F2"/>
            <w:vAlign w:val="center"/>
          </w:tcPr>
          <w:p w14:paraId="661E261D" w14:textId="77777777" w:rsidR="0062386B" w:rsidRPr="00800D52" w:rsidRDefault="0062386B" w:rsidP="006A48A5">
            <w:pPr>
              <w:pStyle w:val="Testoenfasi"/>
              <w:jc w:val="center"/>
              <w:rPr>
                <w:i/>
                <w:iCs/>
                <w:noProof/>
              </w:rPr>
            </w:pPr>
            <w:r w:rsidRPr="00800D52">
              <w:rPr>
                <w:i/>
                <w:iCs/>
                <w:noProof/>
                <w:lang w:bidi="it-IT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F7A9204" wp14:editId="2C407A99">
                      <wp:simplePos x="0" y="0"/>
                      <wp:positionH relativeFrom="column">
                        <wp:posOffset>-6085205</wp:posOffset>
                      </wp:positionH>
                      <wp:positionV relativeFrom="paragraph">
                        <wp:posOffset>76835</wp:posOffset>
                      </wp:positionV>
                      <wp:extent cx="5972175" cy="1371600"/>
                      <wp:effectExtent l="0" t="0" r="0" b="0"/>
                      <wp:wrapSquare wrapText="bothSides"/>
                      <wp:docPr id="1635458246" name="Casella di testo 1635458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72175" cy="1371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A209C9" w14:textId="29F5D79A" w:rsidR="0062386B" w:rsidRPr="00D24C8F" w:rsidRDefault="0062386B" w:rsidP="0062386B">
                                  <w:pPr>
                                    <w:rPr>
                                      <w:i/>
                                      <w:szCs w:val="28"/>
                                      <w:lang w:bidi="it-IT"/>
                                    </w:rPr>
                                  </w:pPr>
                                  <w:r w:rsidRPr="00153FCB">
                                    <w:rPr>
                                      <w:i/>
                                      <w:szCs w:val="28"/>
                                      <w:lang w:bidi="it-IT"/>
                                    </w:rPr>
                                    <w:t xml:space="preserve">L'obiettivo principale è: da un lato, </w:t>
                                  </w:r>
                                  <w:r w:rsidR="00DA2E42">
                                    <w:rPr>
                                      <w:i/>
                                      <w:szCs w:val="28"/>
                                      <w:lang w:bidi="it-IT"/>
                                    </w:rPr>
                                    <w:t xml:space="preserve">identificare l’host vittima, </w:t>
                                  </w:r>
                                  <w:r w:rsidRPr="00153FCB">
                                    <w:rPr>
                                      <w:i/>
                                      <w:szCs w:val="28"/>
                                      <w:lang w:bidi="it-IT"/>
                                    </w:rPr>
                                    <w:t>mappare la superficie d'attacco esposta d</w:t>
                                  </w:r>
                                  <w:r>
                                    <w:rPr>
                                      <w:i/>
                                      <w:szCs w:val="28"/>
                                      <w:lang w:bidi="it-IT"/>
                                    </w:rPr>
                                    <w:t>el</w:t>
                                  </w:r>
                                  <w:r w:rsidRPr="00153FCB">
                                    <w:rPr>
                                      <w:i/>
                                      <w:szCs w:val="28"/>
                                      <w:lang w:bidi="it-IT"/>
                                    </w:rPr>
                                    <w:t xml:space="preserve"> sistema, </w:t>
                                  </w:r>
                                  <w:r w:rsidR="00DA2E42">
                                    <w:rPr>
                                      <w:i/>
                                      <w:szCs w:val="28"/>
                                      <w:lang w:bidi="it-IT"/>
                                    </w:rPr>
                                    <w:t>sfruttando</w:t>
                                  </w:r>
                                  <w:r w:rsidRPr="00153FCB">
                                    <w:rPr>
                                      <w:i/>
                                      <w:szCs w:val="28"/>
                                      <w:lang w:bidi="it-IT"/>
                                    </w:rPr>
                                    <w:t xml:space="preserve"> i vari modi in cui potrebbe essere attaccato, e dall'altro, implementare strategie per ridurre i rischi e mettere in sicurezza </w:t>
                                  </w:r>
                                  <w:r>
                                    <w:rPr>
                                      <w:i/>
                                      <w:szCs w:val="28"/>
                                      <w:lang w:bidi="it-IT"/>
                                    </w:rPr>
                                    <w:t>la macchina</w:t>
                                  </w:r>
                                  <w:r w:rsidRPr="00153FCB">
                                    <w:rPr>
                                      <w:i/>
                                      <w:szCs w:val="28"/>
                                      <w:lang w:bidi="it-IT"/>
                                    </w:rPr>
                                    <w:t>. Questo significa analizzare i punti deboli del sistema</w:t>
                                  </w:r>
                                  <w:r w:rsidR="00DA2E42">
                                    <w:rPr>
                                      <w:i/>
                                      <w:szCs w:val="28"/>
                                      <w:lang w:bidi="it-IT"/>
                                    </w:rPr>
                                    <w:t>, sfruttarli</w:t>
                                  </w:r>
                                  <w:r w:rsidRPr="00153FCB">
                                    <w:rPr>
                                      <w:i/>
                                      <w:szCs w:val="28"/>
                                      <w:lang w:bidi="it-IT"/>
                                    </w:rPr>
                                    <w:t xml:space="preserve"> e trovare soluzioni per proteggerlo.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7A9204" id="Casella di testo 1635458246" o:spid="_x0000_s1028" type="#_x0000_t202" style="position:absolute;left:0;text-align:left;margin-left:-479.15pt;margin-top:6.05pt;width:470.25pt;height:10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" filled="f" stroked="f" strokeweight=".5pt">
                      <v:textbox>
                        <w:txbxContent>
                          <w:p w14:paraId="0AA209C9" w14:textId="29F5D79A" w:rsidR="0062386B" w:rsidRPr="00D24C8F" w:rsidRDefault="0062386B" w:rsidP="0062386B">
                            <w:pPr>
                              <w:rPr>
                                <w:i/>
                                <w:szCs w:val="28"/>
                                <w:lang w:bidi="it-IT"/>
                              </w:rPr>
                            </w:pPr>
                            <w:r w:rsidRPr="00153FCB">
                              <w:rPr>
                                <w:i/>
                                <w:szCs w:val="28"/>
                                <w:lang w:bidi="it-IT"/>
                              </w:rPr>
                              <w:t xml:space="preserve">L'obiettivo principale è: da un lato, </w:t>
                            </w:r>
                            <w:r w:rsidR="00DA2E42">
                              <w:rPr>
                                <w:i/>
                                <w:szCs w:val="28"/>
                                <w:lang w:bidi="it-IT"/>
                              </w:rPr>
                              <w:t xml:space="preserve">identificare l’host vittima, </w:t>
                            </w:r>
                            <w:r w:rsidRPr="00153FCB">
                              <w:rPr>
                                <w:i/>
                                <w:szCs w:val="28"/>
                                <w:lang w:bidi="it-IT"/>
                              </w:rPr>
                              <w:t>mappare la superficie d'attacco esposta d</w:t>
                            </w:r>
                            <w:r>
                              <w:rPr>
                                <w:i/>
                                <w:szCs w:val="28"/>
                                <w:lang w:bidi="it-IT"/>
                              </w:rPr>
                              <w:t>el</w:t>
                            </w:r>
                            <w:r w:rsidRPr="00153FCB">
                              <w:rPr>
                                <w:i/>
                                <w:szCs w:val="28"/>
                                <w:lang w:bidi="it-IT"/>
                              </w:rPr>
                              <w:t xml:space="preserve"> sistema, </w:t>
                            </w:r>
                            <w:r w:rsidR="00DA2E42">
                              <w:rPr>
                                <w:i/>
                                <w:szCs w:val="28"/>
                                <w:lang w:bidi="it-IT"/>
                              </w:rPr>
                              <w:t>sfruttando</w:t>
                            </w:r>
                            <w:r w:rsidRPr="00153FCB">
                              <w:rPr>
                                <w:i/>
                                <w:szCs w:val="28"/>
                                <w:lang w:bidi="it-IT"/>
                              </w:rPr>
                              <w:t xml:space="preserve"> i vari modi in cui potrebbe essere attaccato, e dall'altro, implementare strategie per ridurre i rischi e mettere in sicurezza </w:t>
                            </w:r>
                            <w:r>
                              <w:rPr>
                                <w:i/>
                                <w:szCs w:val="28"/>
                                <w:lang w:bidi="it-IT"/>
                              </w:rPr>
                              <w:t>la macchina</w:t>
                            </w:r>
                            <w:r w:rsidRPr="00153FCB">
                              <w:rPr>
                                <w:i/>
                                <w:szCs w:val="28"/>
                                <w:lang w:bidi="it-IT"/>
                              </w:rPr>
                              <w:t>. Questo significa analizzare i punti deboli del sistema</w:t>
                            </w:r>
                            <w:r w:rsidR="00DA2E42">
                              <w:rPr>
                                <w:i/>
                                <w:szCs w:val="28"/>
                                <w:lang w:bidi="it-IT"/>
                              </w:rPr>
                              <w:t>, sfruttarli</w:t>
                            </w:r>
                            <w:r w:rsidRPr="00153FCB">
                              <w:rPr>
                                <w:i/>
                                <w:szCs w:val="28"/>
                                <w:lang w:bidi="it-IT"/>
                              </w:rPr>
                              <w:t xml:space="preserve"> e trovare soluzioni per proteggerlo.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2386B" w:rsidRPr="00800D52" w14:paraId="177D3883" w14:textId="77777777" w:rsidTr="006F320F">
        <w:trPr>
          <w:trHeight w:val="5931"/>
        </w:trPr>
        <w:tc>
          <w:tcPr>
            <w:tcW w:w="10750" w:type="dxa"/>
          </w:tcPr>
          <w:p w14:paraId="4CB5F88A" w14:textId="77777777" w:rsidR="0062386B" w:rsidRPr="00800D52" w:rsidRDefault="0062386B" w:rsidP="006A48A5">
            <w:pPr>
              <w:pStyle w:val="Contenuto"/>
              <w:rPr>
                <w:i/>
                <w:iCs/>
                <w:noProof/>
              </w:rPr>
            </w:pPr>
          </w:p>
          <w:tbl>
            <w:tblPr>
              <w:tblStyle w:val="Elencomedio2-Colore1"/>
              <w:tblpPr w:leftFromText="141" w:rightFromText="141" w:vertAnchor="page" w:horzAnchor="margin" w:tblpY="1786"/>
              <w:tblOverlap w:val="never"/>
              <w:tblW w:w="10206" w:type="dxa"/>
              <w:tblLook w:val="04A0" w:firstRow="1" w:lastRow="0" w:firstColumn="1" w:lastColumn="0" w:noHBand="0" w:noVBand="1"/>
            </w:tblPr>
            <w:tblGrid>
              <w:gridCol w:w="2363"/>
              <w:gridCol w:w="1420"/>
              <w:gridCol w:w="3544"/>
              <w:gridCol w:w="284"/>
              <w:gridCol w:w="1125"/>
              <w:gridCol w:w="1470"/>
            </w:tblGrid>
            <w:tr w:rsidR="0062386B" w:rsidRPr="00800D52" w14:paraId="276582FE" w14:textId="77777777" w:rsidTr="004333E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158" w:type="pct"/>
                  <w:noWrap/>
                </w:tcPr>
                <w:p w14:paraId="7C0CA583" w14:textId="77777777" w:rsidR="0062386B" w:rsidRPr="00800D52" w:rsidRDefault="0062386B" w:rsidP="006A48A5">
                  <w:pPr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  <w:t>Parametro</w:t>
                  </w:r>
                </w:p>
              </w:tc>
              <w:tc>
                <w:tcPr>
                  <w:tcW w:w="696" w:type="pct"/>
                </w:tcPr>
                <w:p w14:paraId="0C369B90" w14:textId="77777777" w:rsidR="0062386B" w:rsidRPr="00800D52" w:rsidRDefault="0062386B" w:rsidP="006A48A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</w:pPr>
                </w:p>
              </w:tc>
              <w:tc>
                <w:tcPr>
                  <w:tcW w:w="1736" w:type="pct"/>
                </w:tcPr>
                <w:p w14:paraId="25FA984A" w14:textId="77777777" w:rsidR="0062386B" w:rsidRPr="00800D52" w:rsidRDefault="0062386B" w:rsidP="006A48A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  <w:t>Valore</w:t>
                  </w:r>
                </w:p>
              </w:tc>
              <w:tc>
                <w:tcPr>
                  <w:tcW w:w="139" w:type="pct"/>
                </w:tcPr>
                <w:p w14:paraId="19B11279" w14:textId="77777777" w:rsidR="0062386B" w:rsidRPr="00800D52" w:rsidRDefault="0062386B" w:rsidP="006A48A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</w:pPr>
                </w:p>
              </w:tc>
              <w:tc>
                <w:tcPr>
                  <w:tcW w:w="551" w:type="pct"/>
                </w:tcPr>
                <w:p w14:paraId="391E594A" w14:textId="77777777" w:rsidR="0062386B" w:rsidRPr="00800D52" w:rsidRDefault="0062386B" w:rsidP="006A48A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</w:pPr>
                </w:p>
              </w:tc>
              <w:tc>
                <w:tcPr>
                  <w:tcW w:w="721" w:type="pct"/>
                </w:tcPr>
                <w:p w14:paraId="5C544199" w14:textId="77777777" w:rsidR="0062386B" w:rsidRPr="00800D52" w:rsidRDefault="0062386B" w:rsidP="006A48A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</w:pPr>
                </w:p>
              </w:tc>
            </w:tr>
            <w:tr w:rsidR="0062386B" w:rsidRPr="00800D52" w14:paraId="08DB2E44" w14:textId="77777777" w:rsidTr="004333E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58" w:type="pct"/>
                  <w:noWrap/>
                </w:tcPr>
                <w:p w14:paraId="7C5F2023" w14:textId="77777777" w:rsidR="0062386B" w:rsidRPr="00800D52" w:rsidRDefault="0062386B" w:rsidP="006A48A5">
                  <w:pPr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Nome Sistema</w:t>
                  </w:r>
                </w:p>
              </w:tc>
              <w:tc>
                <w:tcPr>
                  <w:tcW w:w="696" w:type="pct"/>
                </w:tcPr>
                <w:p w14:paraId="6860E50F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—</w:t>
                  </w:r>
                </w:p>
              </w:tc>
              <w:tc>
                <w:tcPr>
                  <w:tcW w:w="1736" w:type="pct"/>
                </w:tcPr>
                <w:p w14:paraId="68406483" w14:textId="6A9922BF" w:rsidR="0062386B" w:rsidRPr="00800D52" w:rsidRDefault="002C0D5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>
                    <w:rPr>
                      <w:i/>
                      <w:iCs/>
                      <w:noProof/>
                      <w:color w:val="171717" w:themeColor="background2" w:themeShade="1A"/>
                    </w:rPr>
                    <w:t>BsidesVancouver2018</w:t>
                  </w:r>
                </w:p>
              </w:tc>
              <w:tc>
                <w:tcPr>
                  <w:tcW w:w="139" w:type="pct"/>
                </w:tcPr>
                <w:p w14:paraId="095CDD4B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551" w:type="pct"/>
                </w:tcPr>
                <w:p w14:paraId="4AA248B5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721" w:type="pct"/>
                </w:tcPr>
                <w:p w14:paraId="4ECC2603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</w:tr>
            <w:tr w:rsidR="0062386B" w:rsidRPr="00800D52" w14:paraId="729DBB7E" w14:textId="77777777" w:rsidTr="004333E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58" w:type="pct"/>
                  <w:noWrap/>
                </w:tcPr>
                <w:p w14:paraId="5B8A8CC4" w14:textId="77777777" w:rsidR="0062386B" w:rsidRPr="00800D52" w:rsidRDefault="0062386B" w:rsidP="006A48A5">
                  <w:pPr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Indirizzo IP</w:t>
                  </w:r>
                </w:p>
              </w:tc>
              <w:tc>
                <w:tcPr>
                  <w:tcW w:w="696" w:type="pct"/>
                </w:tcPr>
                <w:p w14:paraId="6D471F88" w14:textId="77777777" w:rsidR="0062386B" w:rsidRPr="00800D52" w:rsidRDefault="0062386B" w:rsidP="006A48A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—</w:t>
                  </w:r>
                </w:p>
              </w:tc>
              <w:tc>
                <w:tcPr>
                  <w:tcW w:w="1736" w:type="pct"/>
                </w:tcPr>
                <w:p w14:paraId="5C918690" w14:textId="46042521" w:rsidR="0062386B" w:rsidRPr="00800D52" w:rsidRDefault="002C0D5B" w:rsidP="006A48A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Da trovare</w:t>
                  </w:r>
                </w:p>
              </w:tc>
              <w:tc>
                <w:tcPr>
                  <w:tcW w:w="139" w:type="pct"/>
                </w:tcPr>
                <w:p w14:paraId="55E41A5A" w14:textId="77777777" w:rsidR="0062386B" w:rsidRPr="00800D52" w:rsidRDefault="0062386B" w:rsidP="006A48A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551" w:type="pct"/>
                </w:tcPr>
                <w:p w14:paraId="2AD3D8F2" w14:textId="77777777" w:rsidR="0062386B" w:rsidRPr="00800D52" w:rsidRDefault="0062386B" w:rsidP="006A48A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721" w:type="pct"/>
                </w:tcPr>
                <w:p w14:paraId="1C36851F" w14:textId="77777777" w:rsidR="0062386B" w:rsidRPr="00800D52" w:rsidRDefault="0062386B" w:rsidP="006A48A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</w:tr>
            <w:tr w:rsidR="0062386B" w:rsidRPr="00001625" w14:paraId="51A9D218" w14:textId="77777777" w:rsidTr="004333E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58" w:type="pct"/>
                  <w:noWrap/>
                </w:tcPr>
                <w:p w14:paraId="282ECAAF" w14:textId="77777777" w:rsidR="0062386B" w:rsidRPr="00800D52" w:rsidRDefault="0062386B" w:rsidP="006A48A5">
                  <w:pPr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Sistema Operativo</w:t>
                  </w:r>
                </w:p>
              </w:tc>
              <w:tc>
                <w:tcPr>
                  <w:tcW w:w="696" w:type="pct"/>
                </w:tcPr>
                <w:p w14:paraId="2622636F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—</w:t>
                  </w:r>
                </w:p>
              </w:tc>
              <w:tc>
                <w:tcPr>
                  <w:tcW w:w="1736" w:type="pct"/>
                </w:tcPr>
                <w:p w14:paraId="104D5439" w14:textId="35DB2912" w:rsidR="0062386B" w:rsidRPr="00001625" w:rsidRDefault="002C0D5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001625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Da trovare</w:t>
                  </w:r>
                </w:p>
              </w:tc>
              <w:tc>
                <w:tcPr>
                  <w:tcW w:w="139" w:type="pct"/>
                </w:tcPr>
                <w:p w14:paraId="01A4B958" w14:textId="77777777" w:rsidR="0062386B" w:rsidRPr="00001625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551" w:type="pct"/>
                </w:tcPr>
                <w:p w14:paraId="27672602" w14:textId="77777777" w:rsidR="0062386B" w:rsidRPr="00001625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721" w:type="pct"/>
                </w:tcPr>
                <w:p w14:paraId="3B29E7AE" w14:textId="77777777" w:rsidR="0062386B" w:rsidRPr="00001625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</w:tr>
            <w:tr w:rsidR="0062386B" w:rsidRPr="00800D52" w14:paraId="4BC32D60" w14:textId="77777777" w:rsidTr="004333E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58" w:type="pct"/>
                  <w:noWrap/>
                </w:tcPr>
                <w:p w14:paraId="7AEDB6A3" w14:textId="77777777" w:rsidR="0062386B" w:rsidRPr="00800D52" w:rsidRDefault="0062386B" w:rsidP="006A48A5">
                  <w:pPr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Tipo Ambiente</w:t>
                  </w:r>
                </w:p>
              </w:tc>
              <w:tc>
                <w:tcPr>
                  <w:tcW w:w="696" w:type="pct"/>
                </w:tcPr>
                <w:p w14:paraId="0C8475D7" w14:textId="77777777" w:rsidR="0062386B" w:rsidRPr="00800D52" w:rsidRDefault="0062386B" w:rsidP="006A48A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—</w:t>
                  </w:r>
                </w:p>
              </w:tc>
              <w:tc>
                <w:tcPr>
                  <w:tcW w:w="1736" w:type="pct"/>
                </w:tcPr>
                <w:p w14:paraId="50A97EDD" w14:textId="77777777" w:rsidR="0062386B" w:rsidRPr="00800D52" w:rsidRDefault="0062386B" w:rsidP="006A48A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Virtual Machine - Lab</w:t>
                  </w:r>
                </w:p>
              </w:tc>
              <w:tc>
                <w:tcPr>
                  <w:tcW w:w="139" w:type="pct"/>
                </w:tcPr>
                <w:p w14:paraId="1174C240" w14:textId="77777777" w:rsidR="0062386B" w:rsidRPr="00800D52" w:rsidRDefault="0062386B" w:rsidP="006A48A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551" w:type="pct"/>
                </w:tcPr>
                <w:p w14:paraId="474CBC2F" w14:textId="77777777" w:rsidR="0062386B" w:rsidRPr="00800D52" w:rsidRDefault="0062386B" w:rsidP="006A48A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721" w:type="pct"/>
                </w:tcPr>
                <w:p w14:paraId="65DC33FC" w14:textId="77777777" w:rsidR="0062386B" w:rsidRPr="00800D52" w:rsidRDefault="0062386B" w:rsidP="006A48A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</w:tr>
            <w:tr w:rsidR="0062386B" w:rsidRPr="00800D52" w14:paraId="734C2F30" w14:textId="77777777" w:rsidTr="004333E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58" w:type="pct"/>
                  <w:noWrap/>
                </w:tcPr>
                <w:p w14:paraId="19B0AC1F" w14:textId="77777777" w:rsidR="0062386B" w:rsidRPr="00800D52" w:rsidRDefault="0062386B" w:rsidP="006A48A5">
                  <w:pPr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Rete</w:t>
                  </w:r>
                </w:p>
              </w:tc>
              <w:tc>
                <w:tcPr>
                  <w:tcW w:w="696" w:type="pct"/>
                </w:tcPr>
                <w:p w14:paraId="29C7D87C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—</w:t>
                  </w:r>
                </w:p>
              </w:tc>
              <w:tc>
                <w:tcPr>
                  <w:tcW w:w="1736" w:type="pct"/>
                </w:tcPr>
                <w:p w14:paraId="72C8E1DD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Segmento Isolato (Intranet)</w:t>
                  </w:r>
                </w:p>
              </w:tc>
              <w:tc>
                <w:tcPr>
                  <w:tcW w:w="139" w:type="pct"/>
                </w:tcPr>
                <w:p w14:paraId="1F8DCCCE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551" w:type="pct"/>
                </w:tcPr>
                <w:p w14:paraId="1DF6B582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721" w:type="pct"/>
                </w:tcPr>
                <w:p w14:paraId="1C9DF852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</w:tr>
            <w:tr w:rsidR="0062386B" w:rsidRPr="00800D52" w14:paraId="42ED9F61" w14:textId="77777777" w:rsidTr="004333E3">
              <w:trPr>
                <w:trHeight w:val="1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58" w:type="pct"/>
                  <w:noWrap/>
                </w:tcPr>
                <w:p w14:paraId="4CBB36A1" w14:textId="77777777" w:rsidR="0062386B" w:rsidRPr="00800D52" w:rsidRDefault="0062386B" w:rsidP="006A48A5">
                  <w:pPr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  <w:szCs w:val="28"/>
                    </w:rPr>
                    <w:t>Strumento di Scan</w:t>
                  </w:r>
                </w:p>
              </w:tc>
              <w:tc>
                <w:tcPr>
                  <w:tcW w:w="696" w:type="pct"/>
                </w:tcPr>
                <w:p w14:paraId="452B916F" w14:textId="77777777" w:rsidR="0062386B" w:rsidRPr="00800D52" w:rsidRDefault="0062386B" w:rsidP="006A48A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—</w:t>
                  </w:r>
                </w:p>
              </w:tc>
              <w:tc>
                <w:tcPr>
                  <w:tcW w:w="1736" w:type="pct"/>
                </w:tcPr>
                <w:p w14:paraId="33772C16" w14:textId="6CEB51C5" w:rsidR="0062386B" w:rsidRPr="00800D52" w:rsidRDefault="002C0D5B" w:rsidP="006A48A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</w:pPr>
                  <w:r>
                    <w:rPr>
                      <w:rFonts w:asciiTheme="minorHAnsi" w:hAnsiTheme="minorHAnsi" w:cstheme="minorBidi"/>
                      <w:i/>
                      <w:iCs/>
                      <w:color w:val="auto"/>
                      <w:szCs w:val="28"/>
                    </w:rPr>
                    <w:t>Nmap</w:t>
                  </w:r>
                </w:p>
              </w:tc>
              <w:tc>
                <w:tcPr>
                  <w:tcW w:w="139" w:type="pct"/>
                </w:tcPr>
                <w:p w14:paraId="7DE31CE2" w14:textId="77777777" w:rsidR="0062386B" w:rsidRPr="00800D52" w:rsidRDefault="0062386B" w:rsidP="006A48A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</w:pPr>
                </w:p>
              </w:tc>
              <w:tc>
                <w:tcPr>
                  <w:tcW w:w="551" w:type="pct"/>
                </w:tcPr>
                <w:p w14:paraId="0CD80297" w14:textId="77777777" w:rsidR="0062386B" w:rsidRPr="00800D52" w:rsidRDefault="0062386B" w:rsidP="006A48A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</w:pPr>
                </w:p>
              </w:tc>
              <w:tc>
                <w:tcPr>
                  <w:tcW w:w="721" w:type="pct"/>
                </w:tcPr>
                <w:p w14:paraId="55E81154" w14:textId="77777777" w:rsidR="0062386B" w:rsidRPr="00800D52" w:rsidRDefault="0062386B" w:rsidP="006A48A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</w:pPr>
                </w:p>
              </w:tc>
            </w:tr>
            <w:tr w:rsidR="0062386B" w:rsidRPr="00800D52" w14:paraId="562747AA" w14:textId="77777777" w:rsidTr="004333E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58" w:type="pct"/>
                  <w:noWrap/>
                </w:tcPr>
                <w:p w14:paraId="31081A3D" w14:textId="77777777" w:rsidR="0062386B" w:rsidRPr="00800D52" w:rsidRDefault="0062386B" w:rsidP="006A48A5">
                  <w:pPr>
                    <w:jc w:val="center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—</w:t>
                  </w:r>
                </w:p>
              </w:tc>
              <w:tc>
                <w:tcPr>
                  <w:tcW w:w="696" w:type="pct"/>
                </w:tcPr>
                <w:p w14:paraId="1EE37360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1736" w:type="pct"/>
                </w:tcPr>
                <w:p w14:paraId="16CDDBDB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139" w:type="pct"/>
                </w:tcPr>
                <w:p w14:paraId="727819F3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551" w:type="pct"/>
                </w:tcPr>
                <w:p w14:paraId="048884BB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721" w:type="pct"/>
                </w:tcPr>
                <w:p w14:paraId="04589A62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</w:tr>
            <w:tr w:rsidR="0062386B" w:rsidRPr="00800D52" w14:paraId="522EA6EC" w14:textId="77777777" w:rsidTr="004333E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58" w:type="pct"/>
                  <w:noWrap/>
                </w:tcPr>
                <w:p w14:paraId="3BF52916" w14:textId="77777777" w:rsidR="0062386B" w:rsidRPr="00800D52" w:rsidRDefault="0062386B" w:rsidP="006A48A5">
                  <w:pPr>
                    <w:jc w:val="center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—</w:t>
                  </w:r>
                </w:p>
              </w:tc>
              <w:tc>
                <w:tcPr>
                  <w:tcW w:w="696" w:type="pct"/>
                </w:tcPr>
                <w:p w14:paraId="47361326" w14:textId="77777777" w:rsidR="0062386B" w:rsidRPr="00800D52" w:rsidRDefault="0062386B" w:rsidP="006A48A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1736" w:type="pct"/>
                </w:tcPr>
                <w:p w14:paraId="008970B3" w14:textId="77777777" w:rsidR="0062386B" w:rsidRPr="00800D52" w:rsidRDefault="0062386B" w:rsidP="006A48A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139" w:type="pct"/>
                </w:tcPr>
                <w:p w14:paraId="33B538FA" w14:textId="77777777" w:rsidR="0062386B" w:rsidRPr="00800D52" w:rsidRDefault="0062386B" w:rsidP="006A48A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551" w:type="pct"/>
                </w:tcPr>
                <w:p w14:paraId="4A57A045" w14:textId="77777777" w:rsidR="0062386B" w:rsidRPr="00800D52" w:rsidRDefault="0062386B" w:rsidP="006A48A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721" w:type="pct"/>
                </w:tcPr>
                <w:p w14:paraId="1EAC470E" w14:textId="77777777" w:rsidR="0062386B" w:rsidRPr="00800D52" w:rsidRDefault="0062386B" w:rsidP="006A48A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</w:tr>
            <w:tr w:rsidR="0062386B" w:rsidRPr="00800D52" w14:paraId="6F61E40A" w14:textId="77777777" w:rsidTr="004333E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58" w:type="pct"/>
                  <w:noWrap/>
                </w:tcPr>
                <w:p w14:paraId="62C68679" w14:textId="77777777" w:rsidR="0062386B" w:rsidRPr="00800D52" w:rsidRDefault="0062386B" w:rsidP="006A48A5">
                  <w:pPr>
                    <w:jc w:val="center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—</w:t>
                  </w:r>
                </w:p>
              </w:tc>
              <w:tc>
                <w:tcPr>
                  <w:tcW w:w="696" w:type="pct"/>
                </w:tcPr>
                <w:p w14:paraId="7521A885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1736" w:type="pct"/>
                </w:tcPr>
                <w:p w14:paraId="274AEAFB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139" w:type="pct"/>
                </w:tcPr>
                <w:p w14:paraId="002571FC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551" w:type="pct"/>
                </w:tcPr>
                <w:p w14:paraId="37927902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721" w:type="pct"/>
                </w:tcPr>
                <w:p w14:paraId="09391EDE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</w:tr>
            <w:tr w:rsidR="0062386B" w:rsidRPr="00800D52" w14:paraId="52BFE5DD" w14:textId="77777777" w:rsidTr="004333E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58" w:type="pct"/>
                  <w:noWrap/>
                </w:tcPr>
                <w:p w14:paraId="19765915" w14:textId="77777777" w:rsidR="0062386B" w:rsidRPr="00800D52" w:rsidRDefault="0062386B" w:rsidP="006A48A5">
                  <w:pPr>
                    <w:jc w:val="center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—</w:t>
                  </w:r>
                </w:p>
              </w:tc>
              <w:tc>
                <w:tcPr>
                  <w:tcW w:w="696" w:type="pct"/>
                </w:tcPr>
                <w:p w14:paraId="6C44416F" w14:textId="77777777" w:rsidR="0062386B" w:rsidRPr="00800D52" w:rsidRDefault="0062386B" w:rsidP="006A48A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1736" w:type="pct"/>
                </w:tcPr>
                <w:p w14:paraId="118F321E" w14:textId="77777777" w:rsidR="0062386B" w:rsidRPr="00800D52" w:rsidRDefault="0062386B" w:rsidP="006A48A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139" w:type="pct"/>
                </w:tcPr>
                <w:p w14:paraId="3D8266DD" w14:textId="77777777" w:rsidR="0062386B" w:rsidRPr="00800D52" w:rsidRDefault="0062386B" w:rsidP="006A48A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551" w:type="pct"/>
                </w:tcPr>
                <w:p w14:paraId="4EB10E71" w14:textId="77777777" w:rsidR="0062386B" w:rsidRPr="00800D52" w:rsidRDefault="0062386B" w:rsidP="006A48A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721" w:type="pct"/>
                </w:tcPr>
                <w:p w14:paraId="7983DCF0" w14:textId="77777777" w:rsidR="0062386B" w:rsidRPr="00800D52" w:rsidRDefault="0062386B" w:rsidP="006A48A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</w:tr>
            <w:tr w:rsidR="0062386B" w:rsidRPr="00800D52" w14:paraId="3DDEFB12" w14:textId="77777777" w:rsidTr="004333E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58" w:type="pct"/>
                  <w:noWrap/>
                </w:tcPr>
                <w:p w14:paraId="26E220BC" w14:textId="77777777" w:rsidR="0062386B" w:rsidRPr="00800D52" w:rsidRDefault="0062386B" w:rsidP="006A48A5">
                  <w:pPr>
                    <w:jc w:val="center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—</w:t>
                  </w:r>
                </w:p>
              </w:tc>
              <w:tc>
                <w:tcPr>
                  <w:tcW w:w="696" w:type="pct"/>
                </w:tcPr>
                <w:p w14:paraId="4C0E90C8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1736" w:type="pct"/>
                </w:tcPr>
                <w:p w14:paraId="65D5233E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139" w:type="pct"/>
                </w:tcPr>
                <w:p w14:paraId="3CB5F284" w14:textId="77777777" w:rsidR="0062386B" w:rsidRPr="00800D52" w:rsidRDefault="0062386B" w:rsidP="006A48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551" w:type="pct"/>
                </w:tcPr>
                <w:p w14:paraId="2B25887F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721" w:type="pct"/>
                </w:tcPr>
                <w:p w14:paraId="59F2421B" w14:textId="77777777" w:rsidR="0062386B" w:rsidRPr="00800D52" w:rsidRDefault="0062386B" w:rsidP="006A48A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</w:tr>
          </w:tbl>
          <w:p w14:paraId="2E52C5A5" w14:textId="77777777" w:rsidR="0062386B" w:rsidRPr="00800D52" w:rsidRDefault="0062386B" w:rsidP="006A48A5">
            <w:pPr>
              <w:pStyle w:val="Titolo1"/>
              <w:rPr>
                <w:i/>
                <w:iCs/>
                <w:noProof/>
              </w:rPr>
            </w:pPr>
            <w:r w:rsidRPr="00800D52">
              <w:rPr>
                <w:i/>
                <w:iCs/>
                <w:noProof/>
              </w:rPr>
              <w:t>Informazioni Target</w:t>
            </w:r>
          </w:p>
          <w:p w14:paraId="6EF96D77" w14:textId="612EF39A" w:rsidR="00AA0F15" w:rsidRDefault="00E3329E" w:rsidP="006A48A5">
            <w:pPr>
              <w:pStyle w:val="Titolo1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Identificazione Dell’</w:t>
            </w:r>
            <w:r w:rsidR="0072432A">
              <w:rPr>
                <w:i/>
                <w:iCs/>
                <w:noProof/>
              </w:rPr>
              <w:t>H</w:t>
            </w:r>
            <w:r>
              <w:rPr>
                <w:i/>
                <w:iCs/>
                <w:noProof/>
              </w:rPr>
              <w:t xml:space="preserve">ost </w:t>
            </w:r>
            <w:r w:rsidR="0072432A">
              <w:rPr>
                <w:i/>
                <w:iCs/>
                <w:noProof/>
              </w:rPr>
              <w:t>Target</w:t>
            </w:r>
          </w:p>
          <w:p w14:paraId="7102BB12" w14:textId="77777777" w:rsidR="007C7D23" w:rsidRDefault="00E3329E" w:rsidP="00E3329E">
            <w:pPr>
              <w:rPr>
                <w:b w:val="0"/>
                <w:bCs/>
                <w:i/>
                <w:iCs/>
                <w:noProof/>
                <w:color w:val="auto"/>
              </w:rPr>
            </w:pPr>
            <w:r w:rsidRPr="007C7D23">
              <w:rPr>
                <w:b w:val="0"/>
                <w:bCs/>
                <w:i/>
                <w:iCs/>
                <w:noProof/>
                <w:color w:val="auto"/>
              </w:rPr>
              <w:t>In data 27 Luglio 2026</w:t>
            </w:r>
            <w:r w:rsidR="00AA0F15" w:rsidRPr="007C7D23">
              <w:rPr>
                <w:b w:val="0"/>
                <w:bCs/>
                <w:i/>
                <w:iCs/>
                <w:noProof/>
                <w:color w:val="auto"/>
              </w:rPr>
              <w:t xml:space="preserve"> l’attività è stata condotta con un approccio </w:t>
            </w:r>
            <w:r w:rsidR="00AA0F15" w:rsidRPr="00EC774F">
              <w:rPr>
                <w:i/>
                <w:iCs/>
                <w:noProof/>
                <w:color w:val="auto"/>
              </w:rPr>
              <w:t xml:space="preserve">Black </w:t>
            </w:r>
            <w:r w:rsidR="007C7D23" w:rsidRPr="00EC774F">
              <w:rPr>
                <w:i/>
                <w:iCs/>
                <w:noProof/>
                <w:color w:val="auto"/>
              </w:rPr>
              <w:t>B</w:t>
            </w:r>
            <w:r w:rsidR="00AA0F15" w:rsidRPr="00EC774F">
              <w:rPr>
                <w:i/>
                <w:iCs/>
                <w:noProof/>
                <w:color w:val="auto"/>
              </w:rPr>
              <w:t>ox</w:t>
            </w:r>
            <w:r w:rsidR="00AA0F15" w:rsidRPr="007C7D23">
              <w:rPr>
                <w:b w:val="0"/>
                <w:bCs/>
                <w:i/>
                <w:iCs/>
                <w:noProof/>
                <w:color w:val="auto"/>
              </w:rPr>
              <w:t xml:space="preserve"> (senza informazioni) Per simulare una reale minaccia interna (per esempio un attaccante ha ottenuto </w:t>
            </w:r>
            <w:r w:rsidR="00AA0F15" w:rsidRPr="007C7D23">
              <w:rPr>
                <w:b w:val="0"/>
                <w:bCs/>
                <w:i/>
                <w:iCs/>
                <w:noProof/>
                <w:color w:val="auto"/>
              </w:rPr>
              <w:lastRenderedPageBreak/>
              <w:t xml:space="preserve">l’accesso fisico alla rete o tramite </w:t>
            </w:r>
            <w:r w:rsidR="00AA0F15" w:rsidRPr="00EC774F">
              <w:rPr>
                <w:i/>
                <w:iCs/>
                <w:noProof/>
                <w:color w:val="auto"/>
              </w:rPr>
              <w:t>VPN</w:t>
            </w:r>
            <w:r w:rsidR="00AA0F15" w:rsidRPr="007C7D23">
              <w:rPr>
                <w:b w:val="0"/>
                <w:bCs/>
                <w:i/>
                <w:iCs/>
                <w:noProof/>
                <w:color w:val="auto"/>
              </w:rPr>
              <w:t>) la macchina attaccante (</w:t>
            </w:r>
            <w:r w:rsidR="00AA0F15" w:rsidRPr="00EC774F">
              <w:rPr>
                <w:i/>
                <w:iCs/>
                <w:noProof/>
                <w:color w:val="auto"/>
              </w:rPr>
              <w:t>kali</w:t>
            </w:r>
            <w:r w:rsidR="00AA0F15" w:rsidRPr="007C7D23">
              <w:rPr>
                <w:b w:val="0"/>
                <w:bCs/>
                <w:i/>
                <w:iCs/>
                <w:noProof/>
                <w:color w:val="auto"/>
              </w:rPr>
              <w:t xml:space="preserve">) è stata impostata al medesimo segmento di rete isolato della macchina target tramite configurazione standard della macchina in </w:t>
            </w:r>
            <w:r w:rsidR="00AA0F15" w:rsidRPr="00EC774F">
              <w:rPr>
                <w:i/>
                <w:iCs/>
                <w:noProof/>
                <w:color w:val="auto"/>
              </w:rPr>
              <w:t>Host Only</w:t>
            </w:r>
            <w:r w:rsidR="00AA0F15" w:rsidRPr="007C7D23">
              <w:rPr>
                <w:b w:val="0"/>
                <w:bCs/>
                <w:i/>
                <w:iCs/>
                <w:noProof/>
                <w:color w:val="auto"/>
              </w:rPr>
              <w:t xml:space="preserve">. </w:t>
            </w:r>
          </w:p>
          <w:p w14:paraId="101C6AEA" w14:textId="77777777" w:rsidR="00EC774F" w:rsidRPr="007C7D23" w:rsidRDefault="00EC774F" w:rsidP="00E3329E">
            <w:pPr>
              <w:rPr>
                <w:b w:val="0"/>
                <w:bCs/>
                <w:i/>
                <w:iCs/>
                <w:noProof/>
                <w:color w:val="auto"/>
              </w:rPr>
            </w:pPr>
          </w:p>
          <w:p w14:paraId="159060EF" w14:textId="77777777" w:rsidR="007C7D23" w:rsidRPr="007C7D23" w:rsidRDefault="007C7D23" w:rsidP="00E3329E">
            <w:pPr>
              <w:rPr>
                <w:b w:val="0"/>
                <w:bCs/>
                <w:i/>
                <w:iCs/>
                <w:noProof/>
                <w:color w:val="auto"/>
              </w:rPr>
            </w:pPr>
            <w:r w:rsidRPr="007C7D23">
              <w:rPr>
                <w:b w:val="0"/>
                <w:bCs/>
                <w:i/>
                <w:iCs/>
                <w:noProof/>
                <w:color w:val="auto"/>
              </w:rPr>
              <w:t>Prima di avviare una qualsiasi scansione verso l’esterno è stato analizzato lo stato delle interfacce di rete locali della macchina attaccante (</w:t>
            </w:r>
            <w:r w:rsidRPr="00EC774F">
              <w:rPr>
                <w:i/>
                <w:iCs/>
                <w:noProof/>
                <w:color w:val="auto"/>
              </w:rPr>
              <w:t>kali</w:t>
            </w:r>
            <w:r w:rsidRPr="007C7D23">
              <w:rPr>
                <w:b w:val="0"/>
                <w:bCs/>
                <w:i/>
                <w:iCs/>
                <w:noProof/>
                <w:color w:val="auto"/>
              </w:rPr>
              <w:t xml:space="preserve">) per determinare il perimetro di rete assegnato dal </w:t>
            </w:r>
            <w:r w:rsidRPr="00EC774F">
              <w:rPr>
                <w:i/>
                <w:iCs/>
                <w:noProof/>
                <w:color w:val="auto"/>
              </w:rPr>
              <w:t>Server DHCP</w:t>
            </w:r>
            <w:r w:rsidRPr="007C7D23">
              <w:rPr>
                <w:b w:val="0"/>
                <w:bCs/>
                <w:i/>
                <w:iCs/>
                <w:noProof/>
                <w:color w:val="auto"/>
              </w:rPr>
              <w:t xml:space="preserve"> tramite il comando </w:t>
            </w:r>
            <w:r w:rsidRPr="00EC774F">
              <w:rPr>
                <w:i/>
                <w:iCs/>
                <w:noProof/>
                <w:color w:val="auto"/>
              </w:rPr>
              <w:t xml:space="preserve">“ip -br a”. </w:t>
            </w:r>
            <w:r w:rsidRPr="007C7D23">
              <w:rPr>
                <w:b w:val="0"/>
                <w:bCs/>
                <w:i/>
                <w:iCs/>
                <w:noProof/>
              </w:rPr>
              <w:drawing>
                <wp:inline distT="0" distB="0" distL="0" distR="0" wp14:anchorId="0CAE3854" wp14:editId="12B3AEBB">
                  <wp:extent cx="6371590" cy="914400"/>
                  <wp:effectExtent l="0" t="0" r="0" b="0"/>
                  <wp:docPr id="38892677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92677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59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3329E" w:rsidRPr="007C7D23">
              <w:rPr>
                <w:b w:val="0"/>
                <w:bCs/>
                <w:i/>
                <w:iCs/>
                <w:noProof/>
                <w:color w:val="auto"/>
              </w:rPr>
              <w:t xml:space="preserve"> </w:t>
            </w:r>
          </w:p>
          <w:p w14:paraId="49FD4AE4" w14:textId="77777777" w:rsidR="00EC774F" w:rsidRDefault="00EC774F" w:rsidP="00E3329E">
            <w:pPr>
              <w:rPr>
                <w:b w:val="0"/>
                <w:bCs/>
                <w:i/>
                <w:iCs/>
                <w:noProof/>
                <w:color w:val="auto"/>
              </w:rPr>
            </w:pPr>
          </w:p>
          <w:p w14:paraId="54944F41" w14:textId="2D3E4C2E" w:rsidR="007C7D23" w:rsidRDefault="007C7D23" w:rsidP="00E3329E">
            <w:pPr>
              <w:rPr>
                <w:b w:val="0"/>
                <w:bCs/>
                <w:i/>
                <w:iCs/>
                <w:noProof/>
                <w:color w:val="auto"/>
              </w:rPr>
            </w:pPr>
            <w:r>
              <w:rPr>
                <w:b w:val="0"/>
                <w:bCs/>
                <w:i/>
                <w:iCs/>
                <w:noProof/>
                <w:color w:val="auto"/>
              </w:rPr>
              <w:t xml:space="preserve">L’interfaccia di rete </w:t>
            </w:r>
            <w:r w:rsidRPr="00EC774F">
              <w:rPr>
                <w:i/>
                <w:iCs/>
                <w:noProof/>
                <w:color w:val="auto"/>
              </w:rPr>
              <w:t>Eth0</w:t>
            </w:r>
            <w:r>
              <w:rPr>
                <w:b w:val="0"/>
                <w:bCs/>
                <w:i/>
                <w:iCs/>
                <w:noProof/>
                <w:color w:val="auto"/>
              </w:rPr>
              <w:t xml:space="preserve"> ha negoziato correttamente l’indirizzo di rete (</w:t>
            </w:r>
            <w:r w:rsidRPr="00EC774F">
              <w:rPr>
                <w:i/>
                <w:iCs/>
                <w:noProof/>
                <w:color w:val="auto"/>
              </w:rPr>
              <w:t>IP</w:t>
            </w:r>
            <w:r>
              <w:rPr>
                <w:b w:val="0"/>
                <w:bCs/>
                <w:i/>
                <w:iCs/>
                <w:noProof/>
                <w:color w:val="auto"/>
              </w:rPr>
              <w:t xml:space="preserve">), attestandosi sul valore </w:t>
            </w:r>
            <w:r w:rsidRPr="00EC774F">
              <w:rPr>
                <w:i/>
                <w:iCs/>
                <w:noProof/>
                <w:color w:val="auto"/>
              </w:rPr>
              <w:t>192.168.56.103/24</w:t>
            </w:r>
            <w:r>
              <w:rPr>
                <w:b w:val="0"/>
                <w:bCs/>
                <w:i/>
                <w:iCs/>
                <w:noProof/>
                <w:color w:val="auto"/>
              </w:rPr>
              <w:t xml:space="preserve">. Questo ha permesso di isolare e circoscrivere lo spazio di azione alla sottorete </w:t>
            </w:r>
            <w:r w:rsidRPr="00EC774F">
              <w:rPr>
                <w:i/>
                <w:iCs/>
                <w:noProof/>
                <w:color w:val="auto"/>
              </w:rPr>
              <w:t>192.168.56.0-192.168.56.255.</w:t>
            </w:r>
          </w:p>
          <w:p w14:paraId="41D8A14A" w14:textId="040A7018" w:rsidR="007C7D23" w:rsidRDefault="007C7D23" w:rsidP="00E3329E">
            <w:pPr>
              <w:rPr>
                <w:b w:val="0"/>
                <w:bCs/>
                <w:i/>
                <w:iCs/>
                <w:noProof/>
                <w:color w:val="auto"/>
              </w:rPr>
            </w:pPr>
            <w:r>
              <w:rPr>
                <w:b w:val="0"/>
                <w:bCs/>
                <w:i/>
                <w:iCs/>
                <w:noProof/>
                <w:color w:val="auto"/>
              </w:rPr>
              <w:t>Al fine di mappare i dispositivi attivi e il nostro host vittima è stata eseguita quindi una scansione mirata sul segmento 192.168.56.0/24 attraverso l’utilizzo dello strumento “</w:t>
            </w:r>
            <w:r w:rsidRPr="00EC774F">
              <w:rPr>
                <w:i/>
                <w:iCs/>
                <w:noProof/>
                <w:color w:val="auto"/>
              </w:rPr>
              <w:t>netdiscover</w:t>
            </w:r>
            <w:r>
              <w:rPr>
                <w:b w:val="0"/>
                <w:bCs/>
                <w:i/>
                <w:iCs/>
                <w:noProof/>
                <w:color w:val="auto"/>
              </w:rPr>
              <w:t>”</w:t>
            </w:r>
            <w:r w:rsidR="006B3D77">
              <w:rPr>
                <w:b w:val="0"/>
                <w:bCs/>
                <w:i/>
                <w:iCs/>
                <w:noProof/>
                <w:color w:val="auto"/>
              </w:rPr>
              <w:t xml:space="preserve"> che sfrutta le richieste </w:t>
            </w:r>
            <w:r w:rsidR="006B3D77" w:rsidRPr="00EC774F">
              <w:rPr>
                <w:i/>
                <w:iCs/>
                <w:noProof/>
                <w:color w:val="auto"/>
              </w:rPr>
              <w:t>ARP</w:t>
            </w:r>
            <w:r w:rsidR="006B3D77">
              <w:rPr>
                <w:b w:val="0"/>
                <w:bCs/>
                <w:i/>
                <w:iCs/>
                <w:noProof/>
                <w:color w:val="auto"/>
              </w:rPr>
              <w:t xml:space="preserve"> per ottenere gli indirizzi IP della rete.</w:t>
            </w:r>
          </w:p>
          <w:p w14:paraId="7795FD6E" w14:textId="1F7AFCB9" w:rsidR="006B3D77" w:rsidRPr="007C7D23" w:rsidRDefault="0072432A" w:rsidP="00E3329E">
            <w:pPr>
              <w:rPr>
                <w:b w:val="0"/>
                <w:bCs/>
                <w:i/>
                <w:iCs/>
                <w:noProof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35901CB9" wp14:editId="5DB5C77A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442595</wp:posOffset>
                  </wp:positionV>
                  <wp:extent cx="6371590" cy="1241425"/>
                  <wp:effectExtent l="0" t="0" r="0" b="0"/>
                  <wp:wrapSquare wrapText="bothSides"/>
                  <wp:docPr id="1877795555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795555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590" cy="124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B3D77">
              <w:rPr>
                <w:noProof/>
              </w:rPr>
              <w:drawing>
                <wp:inline distT="0" distB="0" distL="0" distR="0" wp14:anchorId="77003FE7" wp14:editId="5FA0743B">
                  <wp:extent cx="6371590" cy="404495"/>
                  <wp:effectExtent l="0" t="0" r="0" b="0"/>
                  <wp:docPr id="52387669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87669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590" cy="40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0D383" w14:textId="05354A7B" w:rsidR="007C7D23" w:rsidRDefault="00EC774F" w:rsidP="00E3329E">
            <w:pPr>
              <w:rPr>
                <w:b w:val="0"/>
                <w:bCs/>
                <w:i/>
                <w:iCs/>
                <w:noProof/>
                <w:color w:val="auto"/>
              </w:rPr>
            </w:pPr>
            <w:r>
              <w:rPr>
                <w:b w:val="0"/>
                <w:bCs/>
                <w:i/>
                <w:iCs/>
                <w:noProof/>
                <w:color w:val="auto"/>
              </w:rPr>
              <w:t>L’analisi ha evidenziato la presenza dei seguenti host attivi all’interno del dominio</w:t>
            </w:r>
          </w:p>
          <w:p w14:paraId="0012ADBB" w14:textId="0F7E3A2B" w:rsidR="007C7D23" w:rsidRPr="0072432A" w:rsidRDefault="00EC774F" w:rsidP="00E3329E">
            <w:pPr>
              <w:pStyle w:val="Paragrafoelenco"/>
              <w:numPr>
                <w:ilvl w:val="0"/>
                <w:numId w:val="11"/>
              </w:numPr>
              <w:rPr>
                <w:i/>
                <w:iCs/>
                <w:noProof/>
                <w:color w:val="auto"/>
              </w:rPr>
            </w:pPr>
            <w:r w:rsidRPr="0072432A">
              <w:rPr>
                <w:i/>
                <w:iCs/>
                <w:noProof/>
                <w:color w:val="auto"/>
              </w:rPr>
              <w:t>192.168.56.1 – corrisponde al Gateway della rete</w:t>
            </w:r>
            <w:r w:rsidR="00456BAB">
              <w:rPr>
                <w:i/>
                <w:iCs/>
                <w:noProof/>
                <w:color w:val="auto"/>
              </w:rPr>
              <w:t xml:space="preserve"> virtuale</w:t>
            </w:r>
          </w:p>
          <w:p w14:paraId="2C47F9A6" w14:textId="7B9D8F5B" w:rsidR="00EC774F" w:rsidRPr="0072432A" w:rsidRDefault="00EC774F" w:rsidP="00E3329E">
            <w:pPr>
              <w:pStyle w:val="Paragrafoelenco"/>
              <w:numPr>
                <w:ilvl w:val="0"/>
                <w:numId w:val="11"/>
              </w:numPr>
              <w:rPr>
                <w:i/>
                <w:iCs/>
                <w:noProof/>
                <w:color w:val="auto"/>
              </w:rPr>
            </w:pPr>
            <w:r w:rsidRPr="0072432A">
              <w:rPr>
                <w:i/>
                <w:iCs/>
                <w:noProof/>
                <w:color w:val="auto"/>
              </w:rPr>
              <w:t>192.168.56.100 – host della rete</w:t>
            </w:r>
          </w:p>
          <w:p w14:paraId="7912AE01" w14:textId="67910577" w:rsidR="00EC774F" w:rsidRDefault="00EC774F" w:rsidP="00E3329E">
            <w:pPr>
              <w:pStyle w:val="Paragrafoelenco"/>
              <w:numPr>
                <w:ilvl w:val="0"/>
                <w:numId w:val="11"/>
              </w:numPr>
              <w:rPr>
                <w:i/>
                <w:iCs/>
                <w:noProof/>
                <w:color w:val="auto"/>
              </w:rPr>
            </w:pPr>
            <w:r w:rsidRPr="0072432A">
              <w:rPr>
                <w:i/>
                <w:iCs/>
                <w:noProof/>
                <w:color w:val="auto"/>
              </w:rPr>
              <w:t xml:space="preserve">192.168.56.104 – host della rete </w:t>
            </w:r>
          </w:p>
          <w:p w14:paraId="56B07CF1" w14:textId="77777777" w:rsidR="0072432A" w:rsidRPr="0072432A" w:rsidRDefault="0072432A" w:rsidP="0072432A">
            <w:pPr>
              <w:pStyle w:val="Paragrafoelenco"/>
              <w:rPr>
                <w:i/>
                <w:iCs/>
                <w:noProof/>
                <w:color w:val="auto"/>
              </w:rPr>
            </w:pPr>
          </w:p>
          <w:p w14:paraId="239CB798" w14:textId="42060B91" w:rsidR="00EC774F" w:rsidRDefault="00EC774F" w:rsidP="00EC774F">
            <w:pPr>
              <w:ind w:left="360"/>
              <w:rPr>
                <w:b w:val="0"/>
                <w:bCs/>
                <w:i/>
                <w:iCs/>
                <w:noProof/>
                <w:color w:val="auto"/>
              </w:rPr>
            </w:pPr>
            <w:r>
              <w:rPr>
                <w:b w:val="0"/>
                <w:bCs/>
                <w:i/>
                <w:iCs/>
                <w:noProof/>
                <w:color w:val="auto"/>
              </w:rPr>
              <w:t xml:space="preserve">Per completare l’identificazione dell’host vittima è stata eseguita una scansione delle porte aperte per verificare quale tra i due host </w:t>
            </w:r>
            <w:r w:rsidR="0072432A">
              <w:rPr>
                <w:b w:val="0"/>
                <w:bCs/>
                <w:i/>
                <w:iCs/>
                <w:noProof/>
                <w:color w:val="auto"/>
              </w:rPr>
              <w:t xml:space="preserve">rilevati </w:t>
            </w:r>
            <w:r w:rsidR="00456BAB">
              <w:rPr>
                <w:b w:val="0"/>
                <w:bCs/>
                <w:i/>
                <w:iCs/>
                <w:noProof/>
                <w:color w:val="auto"/>
              </w:rPr>
              <w:t xml:space="preserve">sia </w:t>
            </w:r>
            <w:r>
              <w:rPr>
                <w:b w:val="0"/>
                <w:bCs/>
                <w:i/>
                <w:iCs/>
                <w:noProof/>
                <w:color w:val="auto"/>
              </w:rPr>
              <w:t xml:space="preserve">il target vulnerabile. </w:t>
            </w:r>
          </w:p>
          <w:p w14:paraId="3257FE8B" w14:textId="01DA0582" w:rsidR="00EC774F" w:rsidRPr="00EC774F" w:rsidRDefault="00456BAB" w:rsidP="00EC774F">
            <w:pPr>
              <w:ind w:left="360"/>
              <w:rPr>
                <w:b w:val="0"/>
                <w:bCs/>
                <w:i/>
                <w:iCs/>
                <w:noProof/>
                <w:color w:val="auto"/>
              </w:rPr>
            </w:pPr>
            <w:r>
              <w:rPr>
                <w:i/>
                <w:iCs/>
                <w:noProof/>
              </w:rPr>
              <w:lastRenderedPageBreak/>
              <w:drawing>
                <wp:anchor distT="0" distB="0" distL="114300" distR="114300" simplePos="0" relativeHeight="251686912" behindDoc="0" locked="0" layoutInCell="1" allowOverlap="1" wp14:anchorId="232059B1" wp14:editId="20B9C33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620395</wp:posOffset>
                  </wp:positionV>
                  <wp:extent cx="6362700" cy="2905125"/>
                  <wp:effectExtent l="0" t="0" r="0" b="9525"/>
                  <wp:wrapSquare wrapText="bothSides"/>
                  <wp:docPr id="1944884869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700" cy="290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EC774F">
              <w:rPr>
                <w:b w:val="0"/>
                <w:bCs/>
                <w:i/>
                <w:iCs/>
                <w:noProof/>
                <w:color w:val="auto"/>
              </w:rPr>
              <w:t xml:space="preserve">E’ stata eseguita quindi una scansione tramite lo strumento Nmap attraverso il comando </w:t>
            </w:r>
            <w:r w:rsidR="00EC774F" w:rsidRPr="00EC774F">
              <w:rPr>
                <w:i/>
                <w:iCs/>
                <w:noProof/>
                <w:color w:val="auto"/>
              </w:rPr>
              <w:t>“sudo nmap -p 21,22,80 192.168.56.100 192.168.56.104”</w:t>
            </w:r>
          </w:p>
          <w:p w14:paraId="7029697A" w14:textId="77777777" w:rsidR="00456BAB" w:rsidRDefault="00456BAB" w:rsidP="00E3329E">
            <w:pPr>
              <w:rPr>
                <w:b w:val="0"/>
                <w:bCs/>
                <w:i/>
                <w:iCs/>
                <w:noProof/>
                <w:color w:val="auto"/>
              </w:rPr>
            </w:pPr>
          </w:p>
          <w:p w14:paraId="70F709D9" w14:textId="25DD665C" w:rsidR="007C7D23" w:rsidRDefault="00456BAB" w:rsidP="00E3329E">
            <w:pPr>
              <w:rPr>
                <w:b w:val="0"/>
                <w:bCs/>
                <w:i/>
                <w:iCs/>
                <w:noProof/>
                <w:color w:val="auto"/>
              </w:rPr>
            </w:pPr>
            <w:r>
              <w:rPr>
                <w:b w:val="0"/>
                <w:bCs/>
                <w:i/>
                <w:iCs/>
                <w:noProof/>
                <w:color w:val="auto"/>
              </w:rPr>
              <w:t xml:space="preserve">Dall’analisi dell’Output ottenuto </w:t>
            </w:r>
            <w:r w:rsidR="007C33FD">
              <w:rPr>
                <w:b w:val="0"/>
                <w:bCs/>
                <w:i/>
                <w:iCs/>
                <w:noProof/>
                <w:color w:val="auto"/>
              </w:rPr>
              <w:t>si evincono i seguenti risultati:</w:t>
            </w:r>
          </w:p>
          <w:p w14:paraId="4273A317" w14:textId="77777777" w:rsidR="007C33FD" w:rsidRDefault="007C33FD" w:rsidP="00E3329E">
            <w:pPr>
              <w:rPr>
                <w:b w:val="0"/>
                <w:bCs/>
                <w:i/>
                <w:iCs/>
                <w:noProof/>
                <w:color w:val="auto"/>
              </w:rPr>
            </w:pPr>
          </w:p>
          <w:p w14:paraId="2CE8F940" w14:textId="2F8D6A2C" w:rsidR="007C33FD" w:rsidRDefault="007C33FD" w:rsidP="007C33FD">
            <w:pPr>
              <w:pStyle w:val="Paragrafoelenco"/>
              <w:numPr>
                <w:ilvl w:val="0"/>
                <w:numId w:val="12"/>
              </w:numPr>
              <w:rPr>
                <w:i/>
                <w:iCs/>
                <w:noProof/>
                <w:color w:val="auto"/>
              </w:rPr>
            </w:pPr>
            <w:r w:rsidRPr="007C33FD">
              <w:rPr>
                <w:i/>
                <w:iCs/>
                <w:noProof/>
                <w:color w:val="auto"/>
              </w:rPr>
              <w:t xml:space="preserve">192.168.56.100: </w:t>
            </w:r>
            <w:r w:rsidR="00A87A89">
              <w:rPr>
                <w:i/>
                <w:iCs/>
                <w:noProof/>
                <w:color w:val="auto"/>
              </w:rPr>
              <w:t>L’</w:t>
            </w:r>
            <w:r w:rsidRPr="007C33FD">
              <w:rPr>
                <w:i/>
                <w:iCs/>
                <w:noProof/>
                <w:color w:val="auto"/>
              </w:rPr>
              <w:t>Host</w:t>
            </w:r>
            <w:r w:rsidR="00A87A89">
              <w:rPr>
                <w:i/>
                <w:iCs/>
                <w:noProof/>
                <w:color w:val="auto"/>
              </w:rPr>
              <w:t xml:space="preserve"> presenta</w:t>
            </w:r>
            <w:r w:rsidRPr="007C33FD">
              <w:rPr>
                <w:i/>
                <w:iCs/>
                <w:noProof/>
                <w:color w:val="auto"/>
              </w:rPr>
              <w:t xml:space="preserve"> tutte e tre le porte scansionate in stato di Closed, comportameto tipico di nodi di loopback o reti fittizie</w:t>
            </w:r>
            <w:r w:rsidR="00A87A89">
              <w:rPr>
                <w:i/>
                <w:iCs/>
                <w:noProof/>
                <w:color w:val="auto"/>
              </w:rPr>
              <w:t>.</w:t>
            </w:r>
          </w:p>
          <w:p w14:paraId="335861D0" w14:textId="77777777" w:rsidR="002C0BCC" w:rsidRPr="007C33FD" w:rsidRDefault="002C0BCC" w:rsidP="002C0BCC">
            <w:pPr>
              <w:pStyle w:val="Paragrafoelenco"/>
              <w:rPr>
                <w:i/>
                <w:iCs/>
                <w:noProof/>
                <w:color w:val="auto"/>
              </w:rPr>
            </w:pPr>
          </w:p>
          <w:p w14:paraId="32200152" w14:textId="68D35068" w:rsidR="007C33FD" w:rsidRDefault="007C33FD" w:rsidP="007C33FD">
            <w:pPr>
              <w:pStyle w:val="Paragrafoelenco"/>
              <w:numPr>
                <w:ilvl w:val="0"/>
                <w:numId w:val="12"/>
              </w:numPr>
              <w:rPr>
                <w:i/>
                <w:iCs/>
                <w:noProof/>
                <w:color w:val="auto"/>
              </w:rPr>
            </w:pPr>
            <w:r w:rsidRPr="007C33FD">
              <w:rPr>
                <w:i/>
                <w:iCs/>
                <w:noProof/>
                <w:color w:val="auto"/>
              </w:rPr>
              <w:t xml:space="preserve">192.168.56.104: </w:t>
            </w:r>
            <w:r w:rsidR="00A87A89">
              <w:rPr>
                <w:i/>
                <w:iCs/>
                <w:noProof/>
                <w:color w:val="auto"/>
              </w:rPr>
              <w:t>L’Host risponde</w:t>
            </w:r>
            <w:r w:rsidRPr="007C33FD">
              <w:rPr>
                <w:i/>
                <w:iCs/>
                <w:noProof/>
                <w:color w:val="auto"/>
              </w:rPr>
              <w:t xml:space="preserve"> positivamente alla scansione, mostrando lo stato open (Aperto) per tutte le porte interrogate.</w:t>
            </w:r>
          </w:p>
          <w:p w14:paraId="59889626" w14:textId="77777777" w:rsidR="007C33FD" w:rsidRPr="007C33FD" w:rsidRDefault="007C33FD" w:rsidP="007C33FD">
            <w:pPr>
              <w:pStyle w:val="Paragrafoelenco"/>
              <w:rPr>
                <w:i/>
                <w:iCs/>
                <w:noProof/>
                <w:color w:val="auto"/>
              </w:rPr>
            </w:pPr>
          </w:p>
          <w:p w14:paraId="50946E6F" w14:textId="32F31826" w:rsidR="007C33FD" w:rsidRDefault="002C0BCC" w:rsidP="007C33FD">
            <w:pPr>
              <w:ind w:left="360"/>
              <w:rPr>
                <w:b w:val="0"/>
                <w:bCs/>
                <w:i/>
                <w:iCs/>
                <w:noProof/>
                <w:color w:val="auto"/>
              </w:rPr>
            </w:pPr>
            <w:r w:rsidRPr="002C0BCC">
              <w:rPr>
                <w:i/>
                <w:iCs/>
                <w:noProof/>
              </w:rPr>
              <w:drawing>
                <wp:anchor distT="0" distB="0" distL="114300" distR="114300" simplePos="0" relativeHeight="251688960" behindDoc="0" locked="0" layoutInCell="1" allowOverlap="1" wp14:anchorId="05581C4F" wp14:editId="39BB205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673100</wp:posOffset>
                  </wp:positionV>
                  <wp:extent cx="6371590" cy="1028700"/>
                  <wp:effectExtent l="0" t="0" r="0" b="0"/>
                  <wp:wrapSquare wrapText="bothSides"/>
                  <wp:docPr id="779862804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862804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59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7C33FD">
              <w:rPr>
                <w:b w:val="0"/>
                <w:bCs/>
                <w:i/>
                <w:iCs/>
                <w:noProof/>
                <w:color w:val="auto"/>
              </w:rPr>
              <w:t xml:space="preserve">L’esito della scansione ha confermato inequivocabilmente che l’host target da sottoporre alla successive fasi di analisi sia l’indirizzo </w:t>
            </w:r>
            <w:r w:rsidR="007C33FD" w:rsidRPr="00117AEB">
              <w:rPr>
                <w:i/>
                <w:iCs/>
                <w:noProof/>
                <w:color w:val="auto"/>
              </w:rPr>
              <w:t xml:space="preserve">IP </w:t>
            </w:r>
            <w:r w:rsidR="00117AEB">
              <w:rPr>
                <w:i/>
                <w:iCs/>
                <w:noProof/>
                <w:color w:val="auto"/>
              </w:rPr>
              <w:t>“</w:t>
            </w:r>
            <w:r w:rsidR="007C33FD" w:rsidRPr="00117AEB">
              <w:rPr>
                <w:i/>
                <w:iCs/>
                <w:noProof/>
                <w:color w:val="auto"/>
              </w:rPr>
              <w:t>192.168.56.104</w:t>
            </w:r>
            <w:r w:rsidR="00117AEB">
              <w:rPr>
                <w:i/>
                <w:iCs/>
                <w:noProof/>
                <w:color w:val="auto"/>
              </w:rPr>
              <w:t>”</w:t>
            </w:r>
            <w:r w:rsidR="007C33FD" w:rsidRPr="00117AEB">
              <w:rPr>
                <w:i/>
                <w:iCs/>
                <w:noProof/>
                <w:color w:val="auto"/>
              </w:rPr>
              <w:t>.</w:t>
            </w:r>
          </w:p>
          <w:p w14:paraId="2F8E5968" w14:textId="56BD304F" w:rsidR="002C0BCC" w:rsidRPr="002C0BCC" w:rsidRDefault="002C0BCC" w:rsidP="002C0BCC">
            <w:pPr>
              <w:ind w:left="360"/>
              <w:rPr>
                <w:b w:val="0"/>
                <w:bCs/>
                <w:i/>
                <w:iCs/>
                <w:noProof/>
                <w:color w:val="auto"/>
              </w:rPr>
            </w:pPr>
          </w:p>
          <w:p w14:paraId="53D9ADD2" w14:textId="652C2A59" w:rsidR="002C0BCC" w:rsidRPr="002C0BCC" w:rsidRDefault="0062386B" w:rsidP="002C0BCC">
            <w:pPr>
              <w:pStyle w:val="Titolo1"/>
              <w:rPr>
                <w:i/>
                <w:iCs/>
                <w:noProof/>
              </w:rPr>
            </w:pPr>
            <w:r w:rsidRPr="002C0BCC">
              <w:rPr>
                <w:i/>
                <w:iCs/>
                <w:noProof/>
              </w:rPr>
              <w:t>S</w:t>
            </w:r>
            <w:r w:rsidR="007C33FD" w:rsidRPr="002C0BCC">
              <w:rPr>
                <w:i/>
                <w:iCs/>
                <w:noProof/>
              </w:rPr>
              <w:t>cansione delle Vulnerabilità</w:t>
            </w:r>
          </w:p>
          <w:p w14:paraId="7BF69183" w14:textId="4A53D4FF" w:rsidR="0062386B" w:rsidRPr="00800D52" w:rsidRDefault="0062386B" w:rsidP="006A48A5">
            <w:pPr>
              <w:pStyle w:val="Contenuto"/>
              <w:rPr>
                <w:i/>
                <w:iCs/>
                <w:noProof/>
                <w:color w:val="171717" w:themeColor="background2" w:themeShade="1A"/>
              </w:rPr>
            </w:pPr>
            <w:r w:rsidRPr="00800D52">
              <w:rPr>
                <w:i/>
                <w:iCs/>
                <w:noProof/>
                <w:color w:val="171717" w:themeColor="background2" w:themeShade="1A"/>
              </w:rPr>
              <w:t>In data 2</w:t>
            </w:r>
            <w:r w:rsidR="00E26EFF">
              <w:rPr>
                <w:i/>
                <w:iCs/>
                <w:noProof/>
                <w:color w:val="171717" w:themeColor="background2" w:themeShade="1A"/>
              </w:rPr>
              <w:t>7</w:t>
            </w:r>
            <w:r w:rsidRPr="00800D52">
              <w:rPr>
                <w:i/>
                <w:iCs/>
                <w:noProof/>
                <w:color w:val="171717" w:themeColor="background2" w:themeShade="1A"/>
              </w:rPr>
              <w:t xml:space="preserve"> </w:t>
            </w:r>
            <w:r w:rsidR="00E3329E">
              <w:rPr>
                <w:i/>
                <w:iCs/>
                <w:noProof/>
                <w:color w:val="171717" w:themeColor="background2" w:themeShade="1A"/>
              </w:rPr>
              <w:t>Luglio</w:t>
            </w:r>
            <w:r w:rsidRPr="00800D52">
              <w:rPr>
                <w:i/>
                <w:iCs/>
                <w:noProof/>
                <w:color w:val="171717" w:themeColor="background2" w:themeShade="1A"/>
              </w:rPr>
              <w:t xml:space="preserve"> 2026 è stata condotta una valutazione delle vulnerabilità</w:t>
            </w:r>
            <w:r>
              <w:rPr>
                <w:i/>
                <w:iCs/>
                <w:noProof/>
                <w:color w:val="171717" w:themeColor="background2" w:themeShade="1A"/>
              </w:rPr>
              <w:t>(VA)</w:t>
            </w:r>
            <w:r w:rsidRPr="00800D52">
              <w:rPr>
                <w:i/>
                <w:iCs/>
                <w:noProof/>
                <w:color w:val="171717" w:themeColor="background2" w:themeShade="1A"/>
              </w:rPr>
              <w:t xml:space="preserve"> sul sistema target </w:t>
            </w:r>
            <w:r>
              <w:rPr>
                <w:i/>
                <w:iCs/>
                <w:noProof/>
                <w:color w:val="171717" w:themeColor="background2" w:themeShade="1A"/>
              </w:rPr>
              <w:t>“</w:t>
            </w:r>
            <w:r w:rsidRPr="00800D52">
              <w:rPr>
                <w:i/>
                <w:iCs/>
                <w:noProof/>
                <w:color w:val="171717" w:themeColor="background2" w:themeShade="1A"/>
              </w:rPr>
              <w:t>192.168.50.10</w:t>
            </w:r>
            <w:r w:rsidR="00117AEB">
              <w:rPr>
                <w:i/>
                <w:iCs/>
                <w:noProof/>
                <w:color w:val="171717" w:themeColor="background2" w:themeShade="1A"/>
              </w:rPr>
              <w:t>4</w:t>
            </w:r>
            <w:r>
              <w:rPr>
                <w:i/>
                <w:iCs/>
                <w:noProof/>
                <w:color w:val="171717" w:themeColor="background2" w:themeShade="1A"/>
              </w:rPr>
              <w:t>”</w:t>
            </w:r>
            <w:r w:rsidR="00117AEB">
              <w:rPr>
                <w:i/>
                <w:iCs/>
                <w:noProof/>
                <w:color w:val="171717" w:themeColor="background2" w:themeShade="1A"/>
              </w:rPr>
              <w:t xml:space="preserve"> precedentemente rilevato</w:t>
            </w:r>
            <w:r w:rsidRPr="00800D52">
              <w:rPr>
                <w:i/>
                <w:iCs/>
                <w:noProof/>
                <w:color w:val="171717" w:themeColor="background2" w:themeShade="1A"/>
              </w:rPr>
              <w:t>.</w:t>
            </w:r>
            <w:r w:rsidR="00D5731F">
              <w:rPr>
                <w:i/>
                <w:iCs/>
                <w:noProof/>
                <w:color w:val="171717" w:themeColor="background2" w:themeShade="1A"/>
              </w:rPr>
              <w:t xml:space="preserve"> La scansione è stata portata a termine </w:t>
            </w:r>
            <w:r w:rsidR="00D5731F">
              <w:rPr>
                <w:i/>
                <w:iCs/>
                <w:noProof/>
                <w:color w:val="171717" w:themeColor="background2" w:themeShade="1A"/>
              </w:rPr>
              <w:lastRenderedPageBreak/>
              <w:t xml:space="preserve">tramite lo strumento Nmap, </w:t>
            </w:r>
            <w:r w:rsidR="00E26EFF">
              <w:rPr>
                <w:i/>
                <w:iCs/>
                <w:noProof/>
                <w:color w:val="171717" w:themeColor="background2" w:themeShade="1A"/>
              </w:rPr>
              <w:t xml:space="preserve">che permette di scansionare le varie porte, versioni del </w:t>
            </w:r>
            <w:r w:rsidR="00B815B7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53E46B00" wp14:editId="2C4AD66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613410</wp:posOffset>
                  </wp:positionV>
                  <wp:extent cx="6371590" cy="5236845"/>
                  <wp:effectExtent l="0" t="0" r="0" b="1905"/>
                  <wp:wrapSquare wrapText="bothSides"/>
                  <wp:docPr id="570483233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483233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590" cy="523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26EFF">
              <w:rPr>
                <w:i/>
                <w:iCs/>
                <w:noProof/>
                <w:color w:val="171717" w:themeColor="background2" w:themeShade="1A"/>
              </w:rPr>
              <w:t xml:space="preserve">sistema operativo e software di un determinato target. </w:t>
            </w:r>
          </w:p>
          <w:p w14:paraId="3D3957DC" w14:textId="03AE21D0" w:rsidR="0062386B" w:rsidRPr="00800D52" w:rsidRDefault="0062386B" w:rsidP="006A48A5">
            <w:pPr>
              <w:pStyle w:val="Contenuto"/>
              <w:rPr>
                <w:i/>
                <w:iCs/>
                <w:noProof/>
                <w:color w:val="171717" w:themeColor="background2" w:themeShade="1A"/>
              </w:rPr>
            </w:pPr>
          </w:p>
          <w:p w14:paraId="5BEC63C5" w14:textId="28052D74" w:rsidR="0062386B" w:rsidRDefault="004432F5" w:rsidP="006A48A5">
            <w:pPr>
              <w:pStyle w:val="Contenuto"/>
              <w:rPr>
                <w:i/>
                <w:iCs/>
                <w:noProof/>
                <w:color w:val="171717" w:themeColor="background2" w:themeShade="1A"/>
              </w:rPr>
            </w:pPr>
            <w:r>
              <w:rPr>
                <w:i/>
                <w:iCs/>
                <w:noProof/>
                <w:color w:val="171717" w:themeColor="background2" w:themeShade="1A"/>
              </w:rPr>
              <w:t>La scansione è stata effettuata tramite il comando “sudo nmap -sV -sC -p- -T4 -oN tutte_le_porte.txt 192.168.56.104” che permette di verificare la versione del sistema operativo, del software, le porte aperte e salvare tutto in un file .txt .</w:t>
            </w:r>
          </w:p>
          <w:p w14:paraId="3FAA0F46" w14:textId="03ECF47C" w:rsidR="004432F5" w:rsidRDefault="004432F5" w:rsidP="006A48A5">
            <w:pPr>
              <w:pStyle w:val="Contenuto"/>
              <w:rPr>
                <w:i/>
                <w:iCs/>
                <w:noProof/>
                <w:color w:val="171717" w:themeColor="background2" w:themeShade="1A"/>
              </w:rPr>
            </w:pPr>
            <w:r>
              <w:rPr>
                <w:i/>
                <w:iCs/>
                <w:noProof/>
                <w:color w:val="171717" w:themeColor="background2" w:themeShade="1A"/>
              </w:rPr>
              <w:t>Dalla scansione sono state rese evidenti Informazioni essenziali e vulnerabilità</w:t>
            </w:r>
            <w:r w:rsidR="00F973AC">
              <w:rPr>
                <w:i/>
                <w:iCs/>
                <w:noProof/>
                <w:color w:val="171717" w:themeColor="background2" w:themeShade="1A"/>
              </w:rPr>
              <w:t xml:space="preserve"> utilizzabili</w:t>
            </w:r>
            <w:r>
              <w:rPr>
                <w:i/>
                <w:iCs/>
                <w:noProof/>
                <w:color w:val="171717" w:themeColor="background2" w:themeShade="1A"/>
              </w:rPr>
              <w:t xml:space="preserve"> per la fase di penetration-testing quali:</w:t>
            </w:r>
          </w:p>
          <w:p w14:paraId="685FAE6D" w14:textId="77777777" w:rsidR="004333E3" w:rsidRPr="004333E3" w:rsidRDefault="004333E3" w:rsidP="00A7119D">
            <w:pPr>
              <w:pStyle w:val="Contenuto"/>
              <w:rPr>
                <w:i/>
                <w:iCs/>
                <w:noProof/>
                <w:color w:val="171717" w:themeColor="background2" w:themeShade="1A"/>
              </w:rPr>
            </w:pPr>
          </w:p>
          <w:p w14:paraId="6C94DC76" w14:textId="2F913CFD" w:rsidR="00917450" w:rsidRPr="00917450" w:rsidRDefault="00917450" w:rsidP="00917450">
            <w:pPr>
              <w:pStyle w:val="Contenuto"/>
              <w:rPr>
                <w:b/>
                <w:bCs/>
                <w:i/>
                <w:iCs/>
                <w:noProof/>
                <w:color w:val="171717" w:themeColor="background2" w:themeShade="1A"/>
              </w:rPr>
            </w:pPr>
            <w:r w:rsidRPr="00917450">
              <w:rPr>
                <w:b/>
                <w:bCs/>
                <w:i/>
                <w:iCs/>
                <w:noProof/>
                <w:color w:val="171717" w:themeColor="background2" w:themeShade="1A"/>
              </w:rPr>
              <w:t>Tabella Grafica Delle vulnerabilità Principali:</w:t>
            </w:r>
          </w:p>
          <w:tbl>
            <w:tblPr>
              <w:tblW w:w="1027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7"/>
              <w:gridCol w:w="585"/>
              <w:gridCol w:w="866"/>
              <w:gridCol w:w="1544"/>
              <w:gridCol w:w="6497"/>
            </w:tblGrid>
            <w:tr w:rsidR="00917450" w:rsidRPr="00917450" w14:paraId="21B759D0" w14:textId="77777777" w:rsidTr="004333E3">
              <w:trPr>
                <w:trHeight w:val="476"/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30634EA7" w14:textId="77777777" w:rsidR="00917450" w:rsidRPr="00917450" w:rsidRDefault="00917450" w:rsidP="00917450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Cs/>
                      <w:color w:val="auto"/>
                      <w:sz w:val="21"/>
                      <w:szCs w:val="21"/>
                      <w:lang w:eastAsia="it-IT"/>
                    </w:rPr>
                  </w:pPr>
                  <w:r w:rsidRPr="00917450">
                    <w:rPr>
                      <w:rFonts w:ascii="Arial" w:eastAsia="Times New Roman" w:hAnsi="Arial" w:cs="Arial"/>
                      <w:bCs/>
                      <w:color w:val="auto"/>
                      <w:sz w:val="21"/>
                      <w:szCs w:val="21"/>
                      <w:lang w:eastAsia="it-IT"/>
                    </w:rPr>
                    <w:t>Porta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6CCD2DD0" w14:textId="77777777" w:rsidR="00917450" w:rsidRPr="00917450" w:rsidRDefault="00917450" w:rsidP="00917450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Cs/>
                      <w:color w:val="auto"/>
                      <w:sz w:val="21"/>
                      <w:szCs w:val="21"/>
                      <w:lang w:eastAsia="it-IT"/>
                    </w:rPr>
                  </w:pPr>
                  <w:r w:rsidRPr="00917450">
                    <w:rPr>
                      <w:rFonts w:ascii="Arial" w:eastAsia="Times New Roman" w:hAnsi="Arial" w:cs="Arial"/>
                      <w:bCs/>
                      <w:color w:val="auto"/>
                      <w:sz w:val="21"/>
                      <w:szCs w:val="21"/>
                      <w:lang w:eastAsia="it-IT"/>
                    </w:rPr>
                    <w:t>Stato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166379E7" w14:textId="77777777" w:rsidR="00917450" w:rsidRPr="00917450" w:rsidRDefault="00917450" w:rsidP="00917450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Cs/>
                      <w:color w:val="auto"/>
                      <w:sz w:val="21"/>
                      <w:szCs w:val="21"/>
                      <w:lang w:eastAsia="it-IT"/>
                    </w:rPr>
                  </w:pPr>
                  <w:r w:rsidRPr="00917450">
                    <w:rPr>
                      <w:rFonts w:ascii="Arial" w:eastAsia="Times New Roman" w:hAnsi="Arial" w:cs="Arial"/>
                      <w:bCs/>
                      <w:color w:val="auto"/>
                      <w:sz w:val="21"/>
                      <w:szCs w:val="21"/>
                      <w:lang w:eastAsia="it-IT"/>
                    </w:rPr>
                    <w:t>Servizio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014857C8" w14:textId="77777777" w:rsidR="00917450" w:rsidRPr="00917450" w:rsidRDefault="00917450" w:rsidP="00917450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Cs/>
                      <w:color w:val="auto"/>
                      <w:sz w:val="21"/>
                      <w:szCs w:val="21"/>
                      <w:lang w:eastAsia="it-IT"/>
                    </w:rPr>
                  </w:pPr>
                  <w:r w:rsidRPr="00917450">
                    <w:rPr>
                      <w:rFonts w:ascii="Arial" w:eastAsia="Times New Roman" w:hAnsi="Arial" w:cs="Arial"/>
                      <w:bCs/>
                      <w:color w:val="auto"/>
                      <w:sz w:val="21"/>
                      <w:szCs w:val="21"/>
                      <w:lang w:eastAsia="it-IT"/>
                    </w:rPr>
                    <w:t>Versione Software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F5C445C" w14:textId="77777777" w:rsidR="00917450" w:rsidRPr="00917450" w:rsidRDefault="00917450" w:rsidP="00917450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Cs/>
                      <w:color w:val="auto"/>
                      <w:sz w:val="21"/>
                      <w:szCs w:val="21"/>
                      <w:lang w:eastAsia="it-IT"/>
                    </w:rPr>
                  </w:pPr>
                  <w:r w:rsidRPr="00917450">
                    <w:rPr>
                      <w:rFonts w:ascii="Arial" w:eastAsia="Times New Roman" w:hAnsi="Arial" w:cs="Arial"/>
                      <w:bCs/>
                      <w:color w:val="auto"/>
                      <w:sz w:val="21"/>
                      <w:szCs w:val="21"/>
                      <w:lang w:eastAsia="it-IT"/>
                    </w:rPr>
                    <w:t>Informazioni Rilevate / Errori di Configurazione</w:t>
                  </w:r>
                </w:p>
              </w:tc>
            </w:tr>
            <w:tr w:rsidR="00917450" w:rsidRPr="00917450" w14:paraId="454F7FBA" w14:textId="77777777" w:rsidTr="004333E3">
              <w:trPr>
                <w:trHeight w:val="521"/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11FD3E15" w14:textId="77777777" w:rsidR="00917450" w:rsidRPr="00917450" w:rsidRDefault="00917450" w:rsidP="00917450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</w:pPr>
                  <w:r w:rsidRPr="00917450">
                    <w:rPr>
                      <w:rFonts w:ascii="Arial" w:eastAsia="Times New Roman" w:hAnsi="Arial" w:cs="Arial"/>
                      <w:bCs/>
                      <w:color w:val="auto"/>
                      <w:sz w:val="21"/>
                      <w:szCs w:val="21"/>
                      <w:lang w:eastAsia="it-IT"/>
                    </w:rPr>
                    <w:t>21/TCP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3B4363FA" w14:textId="77777777" w:rsidR="00917450" w:rsidRPr="00917450" w:rsidRDefault="00917450" w:rsidP="00917450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</w:pPr>
                  <w:r w:rsidRPr="00917450"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  <w:t>Open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235F3814" w14:textId="77777777" w:rsidR="00917450" w:rsidRPr="00917450" w:rsidRDefault="00917450" w:rsidP="00917450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</w:pPr>
                  <w:r w:rsidRPr="00917450"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  <w:t>FTP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16F70AF8" w14:textId="77777777" w:rsidR="00917450" w:rsidRPr="00917450" w:rsidRDefault="00917450" w:rsidP="00917450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</w:pPr>
                  <w:r w:rsidRPr="00917450"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  <w:t>vsFTPd 2.3.5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1E6C8C4F" w14:textId="77777777" w:rsidR="00917450" w:rsidRPr="00917450" w:rsidRDefault="00917450" w:rsidP="00917450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</w:pPr>
                  <w:r w:rsidRPr="00917450"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  <w:t>Consente l'accesso anonimo (</w:t>
                  </w:r>
                  <w:r w:rsidRPr="00917450">
                    <w:rPr>
                      <w:rFonts w:ascii="Courier New" w:eastAsia="Times New Roman" w:hAnsi="Courier New" w:cs="Courier New"/>
                      <w:b w:val="0"/>
                      <w:color w:val="auto"/>
                      <w:sz w:val="21"/>
                      <w:szCs w:val="21"/>
                      <w:lang w:eastAsia="it-IT"/>
                    </w:rPr>
                    <w:t>Anonymous FTP login allowed</w:t>
                  </w:r>
                  <w:r w:rsidRPr="00917450"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  <w:t xml:space="preserve">). Presenza della directory </w:t>
                  </w:r>
                  <w:r w:rsidRPr="00917450">
                    <w:rPr>
                      <w:rFonts w:ascii="Courier New" w:eastAsia="Times New Roman" w:hAnsi="Courier New" w:cs="Courier New"/>
                      <w:b w:val="0"/>
                      <w:color w:val="auto"/>
                      <w:sz w:val="21"/>
                      <w:szCs w:val="21"/>
                      <w:lang w:eastAsia="it-IT"/>
                    </w:rPr>
                    <w:t>public</w:t>
                  </w:r>
                  <w:r w:rsidRPr="00917450"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  <w:t>.</w:t>
                  </w:r>
                </w:p>
              </w:tc>
            </w:tr>
            <w:tr w:rsidR="00917450" w:rsidRPr="00917450" w14:paraId="579D874F" w14:textId="77777777" w:rsidTr="004333E3">
              <w:trPr>
                <w:trHeight w:val="476"/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15E3D1EC" w14:textId="77777777" w:rsidR="00917450" w:rsidRPr="00917450" w:rsidRDefault="00917450" w:rsidP="00917450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</w:pPr>
                  <w:r w:rsidRPr="00917450">
                    <w:rPr>
                      <w:rFonts w:ascii="Arial" w:eastAsia="Times New Roman" w:hAnsi="Arial" w:cs="Arial"/>
                      <w:bCs/>
                      <w:color w:val="auto"/>
                      <w:sz w:val="21"/>
                      <w:szCs w:val="21"/>
                      <w:lang w:eastAsia="it-IT"/>
                    </w:rPr>
                    <w:t>22/TCP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5FF90BEC" w14:textId="77777777" w:rsidR="00917450" w:rsidRPr="00917450" w:rsidRDefault="00917450" w:rsidP="00917450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</w:pPr>
                  <w:r w:rsidRPr="00917450"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  <w:t>Open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704B379F" w14:textId="77777777" w:rsidR="00917450" w:rsidRPr="00917450" w:rsidRDefault="00917450" w:rsidP="00917450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</w:pPr>
                  <w:r w:rsidRPr="00917450"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  <w:t>SSH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10A1B544" w14:textId="77777777" w:rsidR="00917450" w:rsidRPr="00917450" w:rsidRDefault="00917450" w:rsidP="00917450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</w:pPr>
                  <w:r w:rsidRPr="00917450"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  <w:t>OpenSSH 5.9p1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26B3B7C3" w14:textId="77777777" w:rsidR="00917450" w:rsidRPr="00917450" w:rsidRDefault="00917450" w:rsidP="00917450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</w:pPr>
                  <w:r w:rsidRPr="00917450"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  <w:t xml:space="preserve">Banner Debian </w:t>
                  </w:r>
                  <w:r w:rsidRPr="00917450">
                    <w:rPr>
                      <w:rFonts w:ascii="Courier New" w:eastAsia="Times New Roman" w:hAnsi="Courier New" w:cs="Courier New"/>
                      <w:b w:val="0"/>
                      <w:color w:val="auto"/>
                      <w:sz w:val="21"/>
                      <w:szCs w:val="21"/>
                      <w:lang w:eastAsia="it-IT"/>
                    </w:rPr>
                    <w:t>5ubuntu1.10</w:t>
                  </w:r>
                  <w:r w:rsidRPr="00917450"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  <w:t>. Algoritmi attivi: DSA, RSA, ECDSA.</w:t>
                  </w:r>
                </w:p>
              </w:tc>
            </w:tr>
            <w:tr w:rsidR="00917450" w:rsidRPr="00917450" w14:paraId="111EBAE0" w14:textId="77777777" w:rsidTr="004333E3">
              <w:trPr>
                <w:trHeight w:val="521"/>
                <w:tblCellSpacing w:w="15" w:type="dxa"/>
              </w:trPr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515CC8E0" w14:textId="77777777" w:rsidR="00917450" w:rsidRPr="00917450" w:rsidRDefault="00917450" w:rsidP="00917450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</w:pPr>
                  <w:r w:rsidRPr="00917450">
                    <w:rPr>
                      <w:rFonts w:ascii="Arial" w:eastAsia="Times New Roman" w:hAnsi="Arial" w:cs="Arial"/>
                      <w:bCs/>
                      <w:color w:val="auto"/>
                      <w:sz w:val="21"/>
                      <w:szCs w:val="21"/>
                      <w:lang w:eastAsia="it-IT"/>
                    </w:rPr>
                    <w:t>80/TCP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6F9317C8" w14:textId="77777777" w:rsidR="00917450" w:rsidRPr="00917450" w:rsidRDefault="00917450" w:rsidP="00917450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</w:pPr>
                  <w:r w:rsidRPr="00917450"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  <w:t>Open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79044EC3" w14:textId="77777777" w:rsidR="00917450" w:rsidRPr="00917450" w:rsidRDefault="00917450" w:rsidP="00917450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</w:pPr>
                  <w:r w:rsidRPr="00917450"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  <w:t>HTTP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354E7977" w14:textId="77777777" w:rsidR="00917450" w:rsidRPr="00917450" w:rsidRDefault="00917450" w:rsidP="00917450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</w:pPr>
                  <w:r w:rsidRPr="00917450"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  <w:t>Apache httpd 2.2.22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1E968FFE" w14:textId="7B2D77DE" w:rsidR="004333E3" w:rsidRPr="00917450" w:rsidRDefault="00917450" w:rsidP="00917450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</w:pPr>
                  <w:r w:rsidRPr="00917450"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  <w:t xml:space="preserve">Web Server (Ubuntu). Rilevato file </w:t>
                  </w:r>
                  <w:r w:rsidRPr="00917450">
                    <w:rPr>
                      <w:rFonts w:ascii="Courier New" w:eastAsia="Times New Roman" w:hAnsi="Courier New" w:cs="Courier New"/>
                      <w:b w:val="0"/>
                      <w:color w:val="auto"/>
                      <w:sz w:val="21"/>
                      <w:szCs w:val="21"/>
                      <w:lang w:eastAsia="it-IT"/>
                    </w:rPr>
                    <w:t>robots.txt</w:t>
                  </w:r>
                  <w:r w:rsidRPr="00917450"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  <w:t xml:space="preserve"> con la directory nascosta </w:t>
                  </w:r>
                  <w:r w:rsidRPr="00917450">
                    <w:rPr>
                      <w:rFonts w:ascii="Courier New" w:eastAsia="Times New Roman" w:hAnsi="Courier New" w:cs="Courier New"/>
                      <w:b w:val="0"/>
                      <w:color w:val="auto"/>
                      <w:sz w:val="21"/>
                      <w:szCs w:val="21"/>
                      <w:lang w:eastAsia="it-IT"/>
                    </w:rPr>
                    <w:t>/backup_wordpress</w:t>
                  </w:r>
                  <w:r w:rsidRPr="00917450">
                    <w:rPr>
                      <w:rFonts w:ascii="Arial" w:eastAsia="Times New Roman" w:hAnsi="Arial" w:cs="Arial"/>
                      <w:b w:val="0"/>
                      <w:color w:val="auto"/>
                      <w:sz w:val="21"/>
                      <w:szCs w:val="21"/>
                      <w:lang w:eastAsia="it-IT"/>
                    </w:rPr>
                    <w:t>.</w:t>
                  </w:r>
                </w:p>
              </w:tc>
            </w:tr>
          </w:tbl>
          <w:tbl>
            <w:tblPr>
              <w:tblStyle w:val="Elencomedio2-Colore1"/>
              <w:tblpPr w:leftFromText="141" w:rightFromText="141" w:vertAnchor="page" w:horzAnchor="margin" w:tblpY="6946"/>
              <w:tblOverlap w:val="never"/>
              <w:tblW w:w="5000" w:type="pct"/>
              <w:tblLook w:val="04A0" w:firstRow="1" w:lastRow="0" w:firstColumn="1" w:lastColumn="0" w:noHBand="0" w:noVBand="1"/>
            </w:tblPr>
            <w:tblGrid>
              <w:gridCol w:w="3436"/>
              <w:gridCol w:w="1307"/>
              <w:gridCol w:w="3545"/>
              <w:gridCol w:w="222"/>
              <w:gridCol w:w="883"/>
              <w:gridCol w:w="1357"/>
            </w:tblGrid>
            <w:tr w:rsidR="009D3989" w:rsidRPr="00800D52" w14:paraId="3D95B247" w14:textId="77777777" w:rsidTr="009D398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8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528" w:type="pct"/>
                  <w:noWrap/>
                </w:tcPr>
                <w:p w14:paraId="36809C41" w14:textId="7788A5C6" w:rsidR="009D3989" w:rsidRPr="00EE4E15" w:rsidRDefault="009D3989" w:rsidP="009D3989">
                  <w:r w:rsidRPr="00EE4E15">
                    <w:lastRenderedPageBreak/>
                    <w:t xml:space="preserve">Informazioni </w:t>
                  </w:r>
                  <w:r w:rsidR="00001625">
                    <w:t>Aggiornate</w:t>
                  </w:r>
                </w:p>
              </w:tc>
              <w:tc>
                <w:tcPr>
                  <w:tcW w:w="622" w:type="pct"/>
                </w:tcPr>
                <w:p w14:paraId="7EF72D32" w14:textId="77777777" w:rsidR="009D3989" w:rsidRPr="00800D52" w:rsidRDefault="009D3989" w:rsidP="009D39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</w:pPr>
                </w:p>
              </w:tc>
              <w:tc>
                <w:tcPr>
                  <w:tcW w:w="1663" w:type="pct"/>
                </w:tcPr>
                <w:p w14:paraId="6B8DD138" w14:textId="77777777" w:rsidR="009D3989" w:rsidRPr="00800D52" w:rsidRDefault="009D3989" w:rsidP="009D39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  <w:t>Valore</w:t>
                  </w:r>
                </w:p>
              </w:tc>
              <w:tc>
                <w:tcPr>
                  <w:tcW w:w="109" w:type="pct"/>
                </w:tcPr>
                <w:p w14:paraId="3AA04D80" w14:textId="77777777" w:rsidR="009D3989" w:rsidRPr="00800D52" w:rsidRDefault="009D3989" w:rsidP="009D39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</w:pPr>
                </w:p>
              </w:tc>
              <w:tc>
                <w:tcPr>
                  <w:tcW w:w="433" w:type="pct"/>
                </w:tcPr>
                <w:p w14:paraId="32CA0097" w14:textId="77777777" w:rsidR="009D3989" w:rsidRPr="00800D52" w:rsidRDefault="009D3989" w:rsidP="009D39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</w:pPr>
                </w:p>
              </w:tc>
              <w:tc>
                <w:tcPr>
                  <w:tcW w:w="645" w:type="pct"/>
                </w:tcPr>
                <w:p w14:paraId="0A857993" w14:textId="77777777" w:rsidR="009D3989" w:rsidRPr="00800D52" w:rsidRDefault="009D3989" w:rsidP="009D398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</w:pPr>
                </w:p>
              </w:tc>
            </w:tr>
            <w:tr w:rsidR="009D3989" w:rsidRPr="00800D52" w14:paraId="73F96724" w14:textId="77777777" w:rsidTr="009D398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28" w:type="pct"/>
                  <w:noWrap/>
                </w:tcPr>
                <w:p w14:paraId="32E51846" w14:textId="77777777" w:rsidR="009D3989" w:rsidRPr="00800D52" w:rsidRDefault="009D3989" w:rsidP="009D3989">
                  <w:pPr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Nome Sistema</w:t>
                  </w:r>
                </w:p>
              </w:tc>
              <w:tc>
                <w:tcPr>
                  <w:tcW w:w="622" w:type="pct"/>
                </w:tcPr>
                <w:p w14:paraId="19E0FE0A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—</w:t>
                  </w:r>
                </w:p>
              </w:tc>
              <w:tc>
                <w:tcPr>
                  <w:tcW w:w="1663" w:type="pct"/>
                </w:tcPr>
                <w:p w14:paraId="677E797B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>
                    <w:rPr>
                      <w:i/>
                      <w:iCs/>
                      <w:noProof/>
                      <w:color w:val="171717" w:themeColor="background2" w:themeShade="1A"/>
                    </w:rPr>
                    <w:t>BsidesVancouver2018</w:t>
                  </w:r>
                </w:p>
              </w:tc>
              <w:tc>
                <w:tcPr>
                  <w:tcW w:w="109" w:type="pct"/>
                </w:tcPr>
                <w:p w14:paraId="7A075832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433" w:type="pct"/>
                </w:tcPr>
                <w:p w14:paraId="06CF6151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645" w:type="pct"/>
                </w:tcPr>
                <w:p w14:paraId="5CD50A4F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</w:tr>
            <w:tr w:rsidR="009D3989" w:rsidRPr="00800D52" w14:paraId="055FF761" w14:textId="77777777" w:rsidTr="009D3989">
              <w:trPr>
                <w:trHeight w:val="25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28" w:type="pct"/>
                  <w:noWrap/>
                </w:tcPr>
                <w:p w14:paraId="41F6C63E" w14:textId="77777777" w:rsidR="009D3989" w:rsidRPr="00800D52" w:rsidRDefault="009D3989" w:rsidP="009D3989">
                  <w:pPr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Indirizzo IP</w:t>
                  </w:r>
                </w:p>
              </w:tc>
              <w:tc>
                <w:tcPr>
                  <w:tcW w:w="622" w:type="pct"/>
                </w:tcPr>
                <w:p w14:paraId="331FFD3C" w14:textId="77777777" w:rsidR="009D3989" w:rsidRPr="00800D52" w:rsidRDefault="009D3989" w:rsidP="009D39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—</w:t>
                  </w:r>
                </w:p>
              </w:tc>
              <w:tc>
                <w:tcPr>
                  <w:tcW w:w="1663" w:type="pct"/>
                </w:tcPr>
                <w:p w14:paraId="6D42AFED" w14:textId="77777777" w:rsidR="009D3989" w:rsidRPr="00800D52" w:rsidRDefault="009D3989" w:rsidP="009D39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192.168.56.104</w:t>
                  </w:r>
                </w:p>
              </w:tc>
              <w:tc>
                <w:tcPr>
                  <w:tcW w:w="109" w:type="pct"/>
                </w:tcPr>
                <w:p w14:paraId="3263FBBA" w14:textId="77777777" w:rsidR="009D3989" w:rsidRPr="00800D52" w:rsidRDefault="009D3989" w:rsidP="009D39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433" w:type="pct"/>
                </w:tcPr>
                <w:p w14:paraId="40BCE650" w14:textId="77777777" w:rsidR="009D3989" w:rsidRPr="00800D52" w:rsidRDefault="009D3989" w:rsidP="009D39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645" w:type="pct"/>
                </w:tcPr>
                <w:p w14:paraId="29DC5970" w14:textId="77777777" w:rsidR="009D3989" w:rsidRPr="00800D52" w:rsidRDefault="009D3989" w:rsidP="009D39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</w:tr>
            <w:tr w:rsidR="009D3989" w:rsidRPr="009D3989" w14:paraId="3492CAA3" w14:textId="77777777" w:rsidTr="009D398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28" w:type="pct"/>
                  <w:noWrap/>
                </w:tcPr>
                <w:p w14:paraId="4DA207F9" w14:textId="77777777" w:rsidR="009D3989" w:rsidRPr="00800D52" w:rsidRDefault="009D3989" w:rsidP="009D3989">
                  <w:pPr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Sistema Operativo</w:t>
                  </w:r>
                </w:p>
              </w:tc>
              <w:tc>
                <w:tcPr>
                  <w:tcW w:w="622" w:type="pct"/>
                </w:tcPr>
                <w:p w14:paraId="5C18BD16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—</w:t>
                  </w:r>
                </w:p>
              </w:tc>
              <w:tc>
                <w:tcPr>
                  <w:tcW w:w="1663" w:type="pct"/>
                </w:tcPr>
                <w:p w14:paraId="3C1AE8D5" w14:textId="77777777" w:rsidR="009D3989" w:rsidRPr="009D3989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2C0BCC">
                    <w:rPr>
                      <w:i/>
                      <w:iCs/>
                      <w:noProof/>
                      <w:color w:val="171717" w:themeColor="background2" w:themeShade="1A"/>
                    </w:rPr>
                    <w:t>Ubuntu 12.04 LTS</w:t>
                  </w:r>
                </w:p>
              </w:tc>
              <w:tc>
                <w:tcPr>
                  <w:tcW w:w="109" w:type="pct"/>
                </w:tcPr>
                <w:p w14:paraId="6F63062C" w14:textId="77777777" w:rsidR="009D3989" w:rsidRPr="009D3989" w:rsidRDefault="009D3989" w:rsidP="009D39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433" w:type="pct"/>
                </w:tcPr>
                <w:p w14:paraId="44F0BB2C" w14:textId="77777777" w:rsidR="009D3989" w:rsidRPr="009D3989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645" w:type="pct"/>
                </w:tcPr>
                <w:p w14:paraId="6249641E" w14:textId="77777777" w:rsidR="009D3989" w:rsidRPr="009D3989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</w:tr>
            <w:tr w:rsidR="009D3989" w:rsidRPr="00800D52" w14:paraId="0E35303B" w14:textId="77777777" w:rsidTr="009D3989">
              <w:trPr>
                <w:trHeight w:val="25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28" w:type="pct"/>
                  <w:noWrap/>
                </w:tcPr>
                <w:p w14:paraId="7E748CBA" w14:textId="77777777" w:rsidR="009D3989" w:rsidRPr="00800D52" w:rsidRDefault="009D3989" w:rsidP="009D3989">
                  <w:pPr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Tipo Ambiente</w:t>
                  </w:r>
                </w:p>
              </w:tc>
              <w:tc>
                <w:tcPr>
                  <w:tcW w:w="622" w:type="pct"/>
                </w:tcPr>
                <w:p w14:paraId="5847C0A4" w14:textId="77777777" w:rsidR="009D3989" w:rsidRPr="00800D52" w:rsidRDefault="009D3989" w:rsidP="009D39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—</w:t>
                  </w:r>
                </w:p>
              </w:tc>
              <w:tc>
                <w:tcPr>
                  <w:tcW w:w="1663" w:type="pct"/>
                </w:tcPr>
                <w:p w14:paraId="53B64432" w14:textId="77777777" w:rsidR="009D3989" w:rsidRPr="00800D52" w:rsidRDefault="009D3989" w:rsidP="009D39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Virtual Machine - Lab</w:t>
                  </w:r>
                </w:p>
              </w:tc>
              <w:tc>
                <w:tcPr>
                  <w:tcW w:w="109" w:type="pct"/>
                </w:tcPr>
                <w:p w14:paraId="12630C3B" w14:textId="77777777" w:rsidR="009D3989" w:rsidRPr="00800D52" w:rsidRDefault="009D3989" w:rsidP="009D39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433" w:type="pct"/>
                </w:tcPr>
                <w:p w14:paraId="7CD8F3A5" w14:textId="77777777" w:rsidR="009D3989" w:rsidRPr="00800D52" w:rsidRDefault="009D3989" w:rsidP="009D39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645" w:type="pct"/>
                </w:tcPr>
                <w:p w14:paraId="2A07F455" w14:textId="77777777" w:rsidR="009D3989" w:rsidRPr="00800D52" w:rsidRDefault="009D3989" w:rsidP="009D39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</w:tr>
            <w:tr w:rsidR="009D3989" w:rsidRPr="00800D52" w14:paraId="27237F07" w14:textId="77777777" w:rsidTr="009D398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28" w:type="pct"/>
                  <w:noWrap/>
                </w:tcPr>
                <w:p w14:paraId="2988089F" w14:textId="77777777" w:rsidR="009D3989" w:rsidRPr="00800D52" w:rsidRDefault="009D3989" w:rsidP="009D3989">
                  <w:pPr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Rete</w:t>
                  </w:r>
                </w:p>
              </w:tc>
              <w:tc>
                <w:tcPr>
                  <w:tcW w:w="622" w:type="pct"/>
                </w:tcPr>
                <w:p w14:paraId="62BF96A6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—</w:t>
                  </w:r>
                </w:p>
              </w:tc>
              <w:tc>
                <w:tcPr>
                  <w:tcW w:w="1663" w:type="pct"/>
                </w:tcPr>
                <w:p w14:paraId="6B0344CE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Segmento Isolato (Intranet)</w:t>
                  </w:r>
                </w:p>
              </w:tc>
              <w:tc>
                <w:tcPr>
                  <w:tcW w:w="109" w:type="pct"/>
                </w:tcPr>
                <w:p w14:paraId="77737F41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433" w:type="pct"/>
                </w:tcPr>
                <w:p w14:paraId="24E5DA86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645" w:type="pct"/>
                </w:tcPr>
                <w:p w14:paraId="20FD0E8A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</w:tr>
            <w:tr w:rsidR="009D3989" w:rsidRPr="00800D52" w14:paraId="2F5ED45F" w14:textId="77777777" w:rsidTr="009D3989">
              <w:trPr>
                <w:trHeight w:val="14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28" w:type="pct"/>
                  <w:noWrap/>
                </w:tcPr>
                <w:p w14:paraId="17CD008B" w14:textId="77777777" w:rsidR="009D3989" w:rsidRPr="00800D52" w:rsidRDefault="009D3989" w:rsidP="009D3989">
                  <w:pPr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  <w:szCs w:val="28"/>
                    </w:rPr>
                    <w:t>Strumento di Scan</w:t>
                  </w:r>
                </w:p>
              </w:tc>
              <w:tc>
                <w:tcPr>
                  <w:tcW w:w="622" w:type="pct"/>
                </w:tcPr>
                <w:p w14:paraId="2E9A9589" w14:textId="77777777" w:rsidR="009D3989" w:rsidRPr="00800D52" w:rsidRDefault="009D3989" w:rsidP="009D39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—</w:t>
                  </w:r>
                </w:p>
              </w:tc>
              <w:tc>
                <w:tcPr>
                  <w:tcW w:w="1663" w:type="pct"/>
                </w:tcPr>
                <w:p w14:paraId="7B6775B8" w14:textId="77777777" w:rsidR="009D3989" w:rsidRPr="00800D52" w:rsidRDefault="009D3989" w:rsidP="009D39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</w:pPr>
                  <w:r>
                    <w:rPr>
                      <w:rFonts w:asciiTheme="minorHAnsi" w:hAnsiTheme="minorHAnsi" w:cstheme="minorBidi"/>
                      <w:i/>
                      <w:iCs/>
                      <w:color w:val="auto"/>
                      <w:szCs w:val="28"/>
                    </w:rPr>
                    <w:t>Nmap</w:t>
                  </w:r>
                </w:p>
              </w:tc>
              <w:tc>
                <w:tcPr>
                  <w:tcW w:w="109" w:type="pct"/>
                </w:tcPr>
                <w:p w14:paraId="4B1C0296" w14:textId="77777777" w:rsidR="009D3989" w:rsidRPr="00800D52" w:rsidRDefault="009D3989" w:rsidP="009D39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</w:pPr>
                </w:p>
              </w:tc>
              <w:tc>
                <w:tcPr>
                  <w:tcW w:w="433" w:type="pct"/>
                </w:tcPr>
                <w:p w14:paraId="0C9C2051" w14:textId="77777777" w:rsidR="009D3989" w:rsidRPr="00800D52" w:rsidRDefault="009D3989" w:rsidP="009D39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</w:pPr>
                </w:p>
              </w:tc>
              <w:tc>
                <w:tcPr>
                  <w:tcW w:w="645" w:type="pct"/>
                </w:tcPr>
                <w:p w14:paraId="5C908583" w14:textId="77777777" w:rsidR="009D3989" w:rsidRPr="00800D52" w:rsidRDefault="009D3989" w:rsidP="009D398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  <w:sz w:val="22"/>
                    </w:rPr>
                  </w:pPr>
                </w:p>
              </w:tc>
            </w:tr>
            <w:tr w:rsidR="009D3989" w:rsidRPr="00800D52" w14:paraId="674A7E47" w14:textId="77777777" w:rsidTr="009D398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28" w:type="pct"/>
                  <w:noWrap/>
                </w:tcPr>
                <w:p w14:paraId="64061BEC" w14:textId="77777777" w:rsidR="009D3989" w:rsidRPr="00800D52" w:rsidRDefault="009D3989" w:rsidP="009D3989">
                  <w:pPr>
                    <w:jc w:val="center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—</w:t>
                  </w:r>
                </w:p>
              </w:tc>
              <w:tc>
                <w:tcPr>
                  <w:tcW w:w="622" w:type="pct"/>
                </w:tcPr>
                <w:p w14:paraId="596A1DA6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1663" w:type="pct"/>
                </w:tcPr>
                <w:p w14:paraId="57005F3E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109" w:type="pct"/>
                </w:tcPr>
                <w:p w14:paraId="4452A39E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433" w:type="pct"/>
                </w:tcPr>
                <w:p w14:paraId="315BB2ED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645" w:type="pct"/>
                </w:tcPr>
                <w:p w14:paraId="25EBEF5D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</w:tr>
            <w:tr w:rsidR="009D3989" w:rsidRPr="00800D52" w14:paraId="0997D4AD" w14:textId="77777777" w:rsidTr="009D3989">
              <w:trPr>
                <w:trHeight w:val="25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28" w:type="pct"/>
                  <w:noWrap/>
                </w:tcPr>
                <w:p w14:paraId="2FDB4C2D" w14:textId="77777777" w:rsidR="009D3989" w:rsidRPr="00800D52" w:rsidRDefault="009D3989" w:rsidP="009D3989">
                  <w:pPr>
                    <w:jc w:val="center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—</w:t>
                  </w:r>
                </w:p>
              </w:tc>
              <w:tc>
                <w:tcPr>
                  <w:tcW w:w="622" w:type="pct"/>
                </w:tcPr>
                <w:p w14:paraId="0B0620C9" w14:textId="77777777" w:rsidR="009D3989" w:rsidRPr="00800D52" w:rsidRDefault="009D3989" w:rsidP="009D39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1663" w:type="pct"/>
                </w:tcPr>
                <w:p w14:paraId="0524689C" w14:textId="77777777" w:rsidR="009D3989" w:rsidRPr="00800D52" w:rsidRDefault="009D3989" w:rsidP="009D39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109" w:type="pct"/>
                </w:tcPr>
                <w:p w14:paraId="60CDD4E1" w14:textId="77777777" w:rsidR="009D3989" w:rsidRPr="00800D52" w:rsidRDefault="009D3989" w:rsidP="009D398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433" w:type="pct"/>
                </w:tcPr>
                <w:p w14:paraId="536C9C05" w14:textId="77777777" w:rsidR="009D3989" w:rsidRPr="00800D52" w:rsidRDefault="009D3989" w:rsidP="009D39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645" w:type="pct"/>
                </w:tcPr>
                <w:p w14:paraId="08AA5552" w14:textId="77777777" w:rsidR="009D3989" w:rsidRPr="00800D52" w:rsidRDefault="009D3989" w:rsidP="009D39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</w:tr>
            <w:tr w:rsidR="009D3989" w:rsidRPr="00800D52" w14:paraId="3D96EB43" w14:textId="77777777" w:rsidTr="009D398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28" w:type="pct"/>
                  <w:noWrap/>
                </w:tcPr>
                <w:p w14:paraId="20C6B8EE" w14:textId="77777777" w:rsidR="009D3989" w:rsidRPr="00800D52" w:rsidRDefault="009D3989" w:rsidP="009D3989">
                  <w:pPr>
                    <w:jc w:val="center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—</w:t>
                  </w:r>
                </w:p>
              </w:tc>
              <w:tc>
                <w:tcPr>
                  <w:tcW w:w="622" w:type="pct"/>
                </w:tcPr>
                <w:p w14:paraId="02B15243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1663" w:type="pct"/>
                </w:tcPr>
                <w:p w14:paraId="67AD98F9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109" w:type="pct"/>
                </w:tcPr>
                <w:p w14:paraId="09D270FD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433" w:type="pct"/>
                </w:tcPr>
                <w:p w14:paraId="69454CEF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645" w:type="pct"/>
                </w:tcPr>
                <w:p w14:paraId="22A5616A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</w:tr>
            <w:tr w:rsidR="009D3989" w:rsidRPr="00800D52" w14:paraId="4C47DAE7" w14:textId="77777777" w:rsidTr="009D3989">
              <w:trPr>
                <w:trHeight w:val="25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28" w:type="pct"/>
                  <w:noWrap/>
                </w:tcPr>
                <w:p w14:paraId="61CC3551" w14:textId="77777777" w:rsidR="009D3989" w:rsidRPr="00800D52" w:rsidRDefault="009D3989" w:rsidP="009D3989">
                  <w:pPr>
                    <w:jc w:val="center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—</w:t>
                  </w:r>
                </w:p>
              </w:tc>
              <w:tc>
                <w:tcPr>
                  <w:tcW w:w="622" w:type="pct"/>
                </w:tcPr>
                <w:p w14:paraId="7226454E" w14:textId="77777777" w:rsidR="009D3989" w:rsidRPr="00800D52" w:rsidRDefault="009D3989" w:rsidP="009D39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1663" w:type="pct"/>
                </w:tcPr>
                <w:p w14:paraId="413DBC38" w14:textId="77777777" w:rsidR="009D3989" w:rsidRPr="00800D52" w:rsidRDefault="009D3989" w:rsidP="009D39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109" w:type="pct"/>
                </w:tcPr>
                <w:p w14:paraId="786A85FC" w14:textId="77777777" w:rsidR="009D3989" w:rsidRPr="00800D52" w:rsidRDefault="009D3989" w:rsidP="009D39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433" w:type="pct"/>
                </w:tcPr>
                <w:p w14:paraId="29A305FD" w14:textId="77777777" w:rsidR="009D3989" w:rsidRPr="00800D52" w:rsidRDefault="009D3989" w:rsidP="009D398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645" w:type="pct"/>
                </w:tcPr>
                <w:p w14:paraId="6E29950C" w14:textId="77777777" w:rsidR="009D3989" w:rsidRPr="00800D52" w:rsidRDefault="009D3989" w:rsidP="009D398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</w:tr>
            <w:tr w:rsidR="009D3989" w:rsidRPr="00800D52" w14:paraId="2752176A" w14:textId="77777777" w:rsidTr="009D398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28" w:type="pct"/>
                  <w:noWrap/>
                </w:tcPr>
                <w:p w14:paraId="7BA5BF55" w14:textId="77777777" w:rsidR="009D3989" w:rsidRPr="00800D52" w:rsidRDefault="009D3989" w:rsidP="009D3989">
                  <w:pPr>
                    <w:jc w:val="center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  <w:r w:rsidRPr="00800D52"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  <w:t>—</w:t>
                  </w:r>
                </w:p>
              </w:tc>
              <w:tc>
                <w:tcPr>
                  <w:tcW w:w="622" w:type="pct"/>
                </w:tcPr>
                <w:p w14:paraId="20AA23E8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1663" w:type="pct"/>
                </w:tcPr>
                <w:p w14:paraId="3A3030DB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109" w:type="pct"/>
                </w:tcPr>
                <w:p w14:paraId="65CF1686" w14:textId="77777777" w:rsidR="009D3989" w:rsidRPr="00800D52" w:rsidRDefault="009D3989" w:rsidP="009D39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433" w:type="pct"/>
                </w:tcPr>
                <w:p w14:paraId="54A01222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  <w:tc>
                <w:tcPr>
                  <w:tcW w:w="645" w:type="pct"/>
                </w:tcPr>
                <w:p w14:paraId="1BE47B12" w14:textId="77777777" w:rsidR="009D3989" w:rsidRPr="00800D52" w:rsidRDefault="009D3989" w:rsidP="009D398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Bidi"/>
                      <w:i/>
                      <w:iCs/>
                      <w:color w:val="auto"/>
                    </w:rPr>
                  </w:pPr>
                </w:p>
              </w:tc>
            </w:tr>
          </w:tbl>
          <w:p w14:paraId="59943D84" w14:textId="77777777" w:rsidR="009D3989" w:rsidRDefault="009D3989" w:rsidP="006A48A5">
            <w:pPr>
              <w:pStyle w:val="Titolo1"/>
              <w:rPr>
                <w:i/>
                <w:iCs/>
              </w:rPr>
            </w:pPr>
          </w:p>
          <w:p w14:paraId="6089CF02" w14:textId="09684662" w:rsidR="0062386B" w:rsidRPr="00800D52" w:rsidRDefault="0062386B" w:rsidP="006A48A5">
            <w:pPr>
              <w:pStyle w:val="Titolo1"/>
              <w:rPr>
                <w:i/>
                <w:iCs/>
              </w:rPr>
            </w:pPr>
            <w:r w:rsidRPr="00800D52">
              <w:rPr>
                <w:i/>
                <w:iCs/>
              </w:rPr>
              <w:t>Dettaglio delle Vulnerabilità Identificate</w:t>
            </w:r>
          </w:p>
          <w:p w14:paraId="21D75C91" w14:textId="2D828C83" w:rsidR="0062386B" w:rsidRPr="00800D52" w:rsidRDefault="0062386B" w:rsidP="006A48A5">
            <w:pPr>
              <w:pStyle w:val="Titolo2"/>
              <w:numPr>
                <w:ilvl w:val="0"/>
                <w:numId w:val="1"/>
              </w:numPr>
              <w:rPr>
                <w:i/>
                <w:iCs/>
                <w:noProof/>
              </w:rPr>
            </w:pPr>
            <w:r w:rsidRPr="00800D52">
              <w:rPr>
                <w:i/>
                <w:iCs/>
                <w:noProof/>
              </w:rPr>
              <w:t xml:space="preserve">Vulnerabilità </w:t>
            </w:r>
            <w:r w:rsidR="006C1FA4">
              <w:rPr>
                <w:i/>
                <w:iCs/>
                <w:noProof/>
              </w:rPr>
              <w:t>FTP</w:t>
            </w:r>
            <w:r w:rsidRPr="00800D52">
              <w:rPr>
                <w:i/>
                <w:iCs/>
                <w:noProof/>
              </w:rPr>
              <w:t xml:space="preserve"> (N</w:t>
            </w:r>
            <w:r w:rsidR="006C1FA4">
              <w:rPr>
                <w:i/>
                <w:iCs/>
                <w:noProof/>
              </w:rPr>
              <w:t>map Script ftp-anon</w:t>
            </w:r>
            <w:r w:rsidRPr="00800D52">
              <w:rPr>
                <w:i/>
                <w:iCs/>
                <w:noProof/>
              </w:rPr>
              <w:t>)</w:t>
            </w:r>
          </w:p>
          <w:p w14:paraId="5E06DC2C" w14:textId="4E5610A4" w:rsidR="0062386B" w:rsidRPr="00800D52" w:rsidRDefault="0062386B" w:rsidP="006A48A5">
            <w:pPr>
              <w:pStyle w:val="Paragrafoelenco"/>
              <w:numPr>
                <w:ilvl w:val="0"/>
                <w:numId w:val="2"/>
              </w:numPr>
              <w:rPr>
                <w:i/>
                <w:iCs/>
                <w:color w:val="171717" w:themeColor="background2" w:themeShade="1A"/>
              </w:rPr>
            </w:pPr>
            <w:r w:rsidRPr="00800D52">
              <w:rPr>
                <w:i/>
                <w:iCs/>
                <w:color w:val="171717" w:themeColor="background2" w:themeShade="1A"/>
              </w:rPr>
              <w:t xml:space="preserve">Nome Vulnerabilità: </w:t>
            </w:r>
            <w:r w:rsidR="006C1FA4">
              <w:rPr>
                <w:i/>
                <w:iCs/>
                <w:color w:val="171717" w:themeColor="background2" w:themeShade="1A"/>
              </w:rPr>
              <w:t>Anonymous FTP Login Allowed</w:t>
            </w:r>
            <w:r w:rsidRPr="00800D52">
              <w:rPr>
                <w:i/>
                <w:iCs/>
                <w:color w:val="171717" w:themeColor="background2" w:themeShade="1A"/>
              </w:rPr>
              <w:t>.</w:t>
            </w:r>
          </w:p>
          <w:p w14:paraId="48397859" w14:textId="6A1D84AE" w:rsidR="0062386B" w:rsidRPr="00800D52" w:rsidRDefault="0062386B" w:rsidP="006A48A5">
            <w:pPr>
              <w:pStyle w:val="Paragrafoelenco"/>
              <w:numPr>
                <w:ilvl w:val="0"/>
                <w:numId w:val="2"/>
              </w:numPr>
              <w:rPr>
                <w:i/>
                <w:iCs/>
                <w:color w:val="171717" w:themeColor="background2" w:themeShade="1A"/>
              </w:rPr>
            </w:pPr>
            <w:r w:rsidRPr="00800D52">
              <w:rPr>
                <w:i/>
                <w:iCs/>
                <w:color w:val="171717" w:themeColor="background2" w:themeShade="1A"/>
              </w:rPr>
              <w:t xml:space="preserve">Identificativo Nessus: Plugin ID </w:t>
            </w:r>
            <w:r w:rsidR="006C1FA4">
              <w:rPr>
                <w:i/>
                <w:iCs/>
                <w:color w:val="171717" w:themeColor="background2" w:themeShade="1A"/>
              </w:rPr>
              <w:t>10079</w:t>
            </w:r>
          </w:p>
          <w:p w14:paraId="5FCACB8B" w14:textId="77777777" w:rsidR="0062386B" w:rsidRPr="00800D52" w:rsidRDefault="0062386B" w:rsidP="006A48A5">
            <w:pPr>
              <w:pStyle w:val="Paragrafoelenco"/>
              <w:numPr>
                <w:ilvl w:val="0"/>
                <w:numId w:val="2"/>
              </w:numPr>
              <w:rPr>
                <w:i/>
                <w:iCs/>
                <w:color w:val="171717" w:themeColor="background2" w:themeShade="1A"/>
              </w:rPr>
            </w:pPr>
            <w:r w:rsidRPr="00800D52">
              <w:rPr>
                <w:i/>
                <w:iCs/>
                <w:color w:val="171717" w:themeColor="background2" w:themeShade="1A"/>
              </w:rPr>
              <w:t>Codice CVE (Common Vulnerabilities Exposures): Non ha un codice CVE univoco si tratta di una misconfiguration( Errore di configurazione umana/credenziali deboli)</w:t>
            </w:r>
          </w:p>
          <w:p w14:paraId="01EF6BD7" w14:textId="26CA93D4" w:rsidR="0062386B" w:rsidRPr="00800D52" w:rsidRDefault="0062386B" w:rsidP="006A48A5">
            <w:pPr>
              <w:pStyle w:val="Paragrafoelenco"/>
              <w:numPr>
                <w:ilvl w:val="0"/>
                <w:numId w:val="2"/>
              </w:numPr>
              <w:rPr>
                <w:i/>
                <w:iCs/>
                <w:color w:val="171717" w:themeColor="background2" w:themeShade="1A"/>
              </w:rPr>
            </w:pPr>
            <w:r w:rsidRPr="00800D52">
              <w:rPr>
                <w:i/>
                <w:iCs/>
                <w:color w:val="171717" w:themeColor="background2" w:themeShade="1A"/>
              </w:rPr>
              <w:t xml:space="preserve">Severità: </w:t>
            </w:r>
            <w:r w:rsidR="006C1FA4">
              <w:rPr>
                <w:i/>
                <w:iCs/>
                <w:color w:val="171717" w:themeColor="background2" w:themeShade="1A"/>
              </w:rPr>
              <w:t>media-alta</w:t>
            </w:r>
            <w:r w:rsidRPr="00800D52">
              <w:rPr>
                <w:i/>
                <w:iCs/>
                <w:color w:val="171717" w:themeColor="background2" w:themeShade="1A"/>
              </w:rPr>
              <w:t xml:space="preserve"> (CVSS</w:t>
            </w:r>
            <w:r w:rsidR="006C1FA4">
              <w:rPr>
                <w:i/>
                <w:iCs/>
                <w:color w:val="171717" w:themeColor="background2" w:themeShade="1A"/>
              </w:rPr>
              <w:t xml:space="preserve"> base: 5.0-</w:t>
            </w:r>
            <w:r w:rsidR="002A4AC7">
              <w:rPr>
                <w:i/>
                <w:iCs/>
                <w:color w:val="171717" w:themeColor="background2" w:themeShade="1A"/>
              </w:rPr>
              <w:t>9.0</w:t>
            </w:r>
            <w:r w:rsidR="006C1FA4">
              <w:rPr>
                <w:i/>
                <w:iCs/>
                <w:color w:val="171717" w:themeColor="background2" w:themeShade="1A"/>
              </w:rPr>
              <w:t xml:space="preserve"> a seconda dei dati esposti</w:t>
            </w:r>
            <w:r w:rsidRPr="00800D52">
              <w:rPr>
                <w:i/>
                <w:iCs/>
                <w:color w:val="171717" w:themeColor="background2" w:themeShade="1A"/>
              </w:rPr>
              <w:t>)</w:t>
            </w:r>
          </w:p>
          <w:p w14:paraId="5908D080" w14:textId="77777777" w:rsidR="0062386B" w:rsidRPr="00800D52" w:rsidRDefault="0062386B" w:rsidP="006A48A5">
            <w:pPr>
              <w:pStyle w:val="Paragrafoelenco"/>
              <w:ind w:left="1440"/>
              <w:rPr>
                <w:i/>
                <w:iCs/>
              </w:rPr>
            </w:pPr>
          </w:p>
          <w:p w14:paraId="42339D96" w14:textId="7C5E9506" w:rsidR="0062386B" w:rsidRPr="00800D52" w:rsidRDefault="0062386B" w:rsidP="006A48A5">
            <w:pPr>
              <w:rPr>
                <w:b w:val="0"/>
                <w:bCs/>
                <w:i/>
                <w:iCs/>
                <w:color w:val="171717" w:themeColor="background2" w:themeShade="1A"/>
              </w:rPr>
            </w:pPr>
            <w:r w:rsidRPr="00800D52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Il servizio </w:t>
            </w:r>
            <w:r w:rsidR="006C1FA4" w:rsidRPr="00302EF2">
              <w:rPr>
                <w:i/>
                <w:iCs/>
                <w:color w:val="171717" w:themeColor="background2" w:themeShade="1A"/>
              </w:rPr>
              <w:t>FTP</w:t>
            </w:r>
            <w:r w:rsidRPr="00800D52">
              <w:rPr>
                <w:b w:val="0"/>
                <w:bCs/>
                <w:i/>
                <w:iCs/>
                <w:color w:val="171717" w:themeColor="background2" w:themeShade="1A"/>
              </w:rPr>
              <w:t>(</w:t>
            </w:r>
            <w:r w:rsidR="006C1FA4">
              <w:rPr>
                <w:b w:val="0"/>
                <w:bCs/>
                <w:i/>
                <w:iCs/>
                <w:color w:val="171717" w:themeColor="background2" w:themeShade="1A"/>
              </w:rPr>
              <w:t>File Transfer Protocol</w:t>
            </w:r>
            <w:r w:rsidRPr="00800D52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) sulla porta </w:t>
            </w:r>
            <w:r w:rsidR="006C1FA4" w:rsidRPr="00302EF2">
              <w:rPr>
                <w:i/>
                <w:iCs/>
                <w:color w:val="171717" w:themeColor="background2" w:themeShade="1A"/>
              </w:rPr>
              <w:t>21</w:t>
            </w:r>
            <w:r w:rsidRPr="00302EF2">
              <w:rPr>
                <w:i/>
                <w:iCs/>
                <w:color w:val="171717" w:themeColor="background2" w:themeShade="1A"/>
              </w:rPr>
              <w:t>/TCP</w:t>
            </w:r>
            <w:r w:rsidRPr="00800D52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</w:t>
            </w:r>
            <w:r w:rsidR="006C1FA4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gestito dal software </w:t>
            </w:r>
            <w:r w:rsidR="006C1FA4" w:rsidRPr="00302EF2">
              <w:rPr>
                <w:i/>
                <w:iCs/>
                <w:color w:val="171717" w:themeColor="background2" w:themeShade="1A"/>
              </w:rPr>
              <w:t>vsFTPd</w:t>
            </w:r>
            <w:r w:rsidR="006C1FA4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</w:t>
            </w:r>
            <w:r w:rsidR="006C1FA4" w:rsidRPr="00302EF2">
              <w:rPr>
                <w:i/>
                <w:iCs/>
                <w:color w:val="171717" w:themeColor="background2" w:themeShade="1A"/>
              </w:rPr>
              <w:t>2.3.5</w:t>
            </w:r>
            <w:r w:rsidR="006C1FA4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è un protocollo standard per il trasferimento e la gestione dei file sul server</w:t>
            </w:r>
            <w:r w:rsidRPr="00800D52">
              <w:rPr>
                <w:b w:val="0"/>
                <w:bCs/>
                <w:i/>
                <w:iCs/>
                <w:color w:val="171717" w:themeColor="background2" w:themeShade="1A"/>
              </w:rPr>
              <w:t>.</w:t>
            </w:r>
          </w:p>
          <w:p w14:paraId="5131613A" w14:textId="77777777" w:rsidR="0062386B" w:rsidRPr="00800D52" w:rsidRDefault="0062386B" w:rsidP="006A48A5">
            <w:pPr>
              <w:rPr>
                <w:i/>
                <w:iCs/>
              </w:rPr>
            </w:pPr>
          </w:p>
          <w:p w14:paraId="6E6BD0D3" w14:textId="77777777" w:rsidR="0062386B" w:rsidRPr="00800D52" w:rsidRDefault="0062386B" w:rsidP="006A48A5">
            <w:pPr>
              <w:rPr>
                <w:i/>
                <w:iCs/>
                <w:sz w:val="32"/>
                <w:szCs w:val="24"/>
              </w:rPr>
            </w:pPr>
            <w:r w:rsidRPr="00800D52">
              <w:rPr>
                <w:rStyle w:val="Titolo3Carattere"/>
                <w:b/>
                <w:bCs/>
                <w:i/>
                <w:iCs/>
              </w:rPr>
              <w:t>1</w:t>
            </w:r>
            <w:r w:rsidRPr="00800D52">
              <w:rPr>
                <w:rStyle w:val="Titolo3Carattere"/>
                <w:b/>
                <w:i/>
                <w:iCs/>
              </w:rPr>
              <w:t xml:space="preserve">.1 </w:t>
            </w:r>
            <w:r w:rsidRPr="00800D52">
              <w:rPr>
                <w:rStyle w:val="Titolo3Carattere"/>
                <w:b/>
                <w:bCs/>
                <w:i/>
                <w:iCs/>
              </w:rPr>
              <w:t>Attacco:</w:t>
            </w:r>
            <w:r w:rsidRPr="00800D52">
              <w:rPr>
                <w:i/>
                <w:iCs/>
                <w:sz w:val="32"/>
                <w:szCs w:val="24"/>
              </w:rPr>
              <w:t xml:space="preserve"> </w:t>
            </w:r>
          </w:p>
          <w:p w14:paraId="393717ED" w14:textId="2373367C" w:rsidR="0062386B" w:rsidRPr="00800D52" w:rsidRDefault="0062386B" w:rsidP="006A48A5">
            <w:pPr>
              <w:rPr>
                <w:b w:val="0"/>
                <w:bCs/>
                <w:i/>
                <w:iCs/>
                <w:color w:val="171717" w:themeColor="background2" w:themeShade="1A"/>
              </w:rPr>
            </w:pPr>
            <w:r w:rsidRPr="00302EF2">
              <w:rPr>
                <w:color w:val="171717" w:themeColor="background2" w:themeShade="1A"/>
              </w:rPr>
              <w:t>N</w:t>
            </w:r>
            <w:r w:rsidR="006C1FA4" w:rsidRPr="00302EF2">
              <w:rPr>
                <w:color w:val="171717" w:themeColor="background2" w:themeShade="1A"/>
              </w:rPr>
              <w:t>map</w:t>
            </w:r>
            <w:r w:rsidRPr="00800D52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ha effettuato una scansione</w:t>
            </w:r>
            <w:r w:rsidR="006C1FA4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sulla porta </w:t>
            </w:r>
            <w:r w:rsidR="006C1FA4" w:rsidRPr="00302EF2">
              <w:rPr>
                <w:i/>
                <w:iCs/>
                <w:color w:val="171717" w:themeColor="background2" w:themeShade="1A"/>
              </w:rPr>
              <w:t xml:space="preserve">21 </w:t>
            </w:r>
            <w:r w:rsidRPr="00800D52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tenta</w:t>
            </w:r>
            <w:r w:rsidR="006C1FA4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ndo un’autenticazione standard utilizzando la stringa anonymous come nome utente e un indirizzo fittizio come password. Il server ha accettato la richiesta con il codice di stato </w:t>
            </w:r>
            <w:r w:rsidR="006C1FA4" w:rsidRPr="00302EF2">
              <w:rPr>
                <w:i/>
                <w:iCs/>
                <w:color w:val="171717" w:themeColor="background2" w:themeShade="1A"/>
              </w:rPr>
              <w:t>FTP</w:t>
            </w:r>
            <w:r w:rsidR="006C1FA4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230 (Accesso Consentito). Questa falla permette a chiunque senza possedere un account sul sistema, di bypassare le barriere di sicurezza accedendo alla strutture delle directory del server e a eventuali cartelle esposte.</w:t>
            </w:r>
          </w:p>
          <w:p w14:paraId="119DC0E2" w14:textId="77777777" w:rsidR="0062386B" w:rsidRPr="00800D52" w:rsidRDefault="0062386B" w:rsidP="006A48A5">
            <w:pPr>
              <w:rPr>
                <w:bCs/>
                <w:i/>
                <w:iCs/>
                <w:color w:val="171717" w:themeColor="background2" w:themeShade="1A"/>
              </w:rPr>
            </w:pPr>
          </w:p>
          <w:p w14:paraId="6BFD5326" w14:textId="77777777" w:rsidR="0062386B" w:rsidRPr="00800D52" w:rsidRDefault="0062386B" w:rsidP="006A48A5">
            <w:pPr>
              <w:pStyle w:val="Titolo3"/>
              <w:rPr>
                <w:i/>
                <w:iCs/>
                <w:sz w:val="28"/>
                <w:szCs w:val="28"/>
              </w:rPr>
            </w:pPr>
            <w:r w:rsidRPr="00800D52">
              <w:rPr>
                <w:i/>
                <w:iCs/>
                <w:sz w:val="28"/>
                <w:szCs w:val="28"/>
              </w:rPr>
              <w:lastRenderedPageBreak/>
              <w:t>1.2 Rischi:</w:t>
            </w:r>
          </w:p>
          <w:p w14:paraId="706BC9B8" w14:textId="1130876A" w:rsidR="0062386B" w:rsidRPr="00800D52" w:rsidRDefault="0062386B" w:rsidP="006A48A5">
            <w:pPr>
              <w:rPr>
                <w:b w:val="0"/>
                <w:bCs/>
                <w:i/>
                <w:iCs/>
                <w:color w:val="171717" w:themeColor="background2" w:themeShade="1A"/>
              </w:rPr>
            </w:pPr>
            <w:r w:rsidRPr="00800D52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L’impatto </w:t>
            </w:r>
            <w:r w:rsidR="00882DD2">
              <w:rPr>
                <w:b w:val="0"/>
                <w:bCs/>
                <w:i/>
                <w:iCs/>
                <w:color w:val="171717" w:themeColor="background2" w:themeShade="1A"/>
              </w:rPr>
              <w:t>di un accesso anonimo sul server varia in base ai privilegi di scrittura e al tipo di file esposti</w:t>
            </w:r>
            <w:r w:rsidRPr="00800D52">
              <w:rPr>
                <w:b w:val="0"/>
                <w:bCs/>
                <w:i/>
                <w:iCs/>
                <w:color w:val="171717" w:themeColor="background2" w:themeShade="1A"/>
              </w:rPr>
              <w:t>.</w:t>
            </w:r>
          </w:p>
          <w:p w14:paraId="72268DDA" w14:textId="52809A42" w:rsidR="0062386B" w:rsidRPr="00800D52" w:rsidRDefault="00882DD2" w:rsidP="006A48A5">
            <w:pPr>
              <w:rPr>
                <w:b w:val="0"/>
                <w:bCs/>
                <w:i/>
                <w:iCs/>
                <w:color w:val="171717" w:themeColor="background2" w:themeShade="1A"/>
              </w:rPr>
            </w:pPr>
            <w:r>
              <w:rPr>
                <w:i/>
                <w:iCs/>
                <w:color w:val="171717" w:themeColor="background2" w:themeShade="1A"/>
              </w:rPr>
              <w:t>Information Leakage (Fuga di informazioni critiche)</w:t>
            </w:r>
            <w:r w:rsidR="0062386B" w:rsidRPr="00800D52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: </w:t>
            </w:r>
            <w:r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Molto spesso le cartelle pubbliche dei server </w:t>
            </w:r>
            <w:r w:rsidRPr="00302EF2">
              <w:rPr>
                <w:i/>
                <w:iCs/>
                <w:color w:val="171717" w:themeColor="background2" w:themeShade="1A"/>
              </w:rPr>
              <w:t>FTP</w:t>
            </w:r>
            <w:r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dimenticati contengono backup di codice, file di testo con informazioni sensibili come chiavi in chiaro, file di configurazione o chiavi crittografiche </w:t>
            </w:r>
            <w:r w:rsidRPr="00302EF2">
              <w:rPr>
                <w:i/>
                <w:iCs/>
                <w:color w:val="171717" w:themeColor="background2" w:themeShade="1A"/>
              </w:rPr>
              <w:t>SSH</w:t>
            </w:r>
            <w:r>
              <w:rPr>
                <w:b w:val="0"/>
                <w:bCs/>
                <w:i/>
                <w:iCs/>
                <w:color w:val="171717" w:themeColor="background2" w:themeShade="1A"/>
              </w:rPr>
              <w:t>. Un attaccante potrebbe scaricare questi dati e utilizzarli per scopi malevoli come privilege escalation.</w:t>
            </w:r>
          </w:p>
          <w:p w14:paraId="4C1CE7B2" w14:textId="298B8FA1" w:rsidR="0062386B" w:rsidRPr="00800D52" w:rsidRDefault="00882DD2" w:rsidP="006A48A5">
            <w:pPr>
              <w:rPr>
                <w:b w:val="0"/>
                <w:bCs/>
                <w:i/>
                <w:iCs/>
                <w:color w:val="171717" w:themeColor="background2" w:themeShade="1A"/>
              </w:rPr>
            </w:pPr>
            <w:r>
              <w:rPr>
                <w:i/>
                <w:iCs/>
                <w:color w:val="171717" w:themeColor="background2" w:themeShade="1A"/>
              </w:rPr>
              <w:t>Vettore di File Malevoli</w:t>
            </w:r>
            <w:r w:rsidR="0062386B" w:rsidRPr="00800D52">
              <w:rPr>
                <w:i/>
                <w:iCs/>
                <w:color w:val="171717" w:themeColor="background2" w:themeShade="1A"/>
              </w:rPr>
              <w:t>:</w:t>
            </w:r>
            <w:r w:rsidR="0062386B" w:rsidRPr="00800D52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</w:t>
            </w:r>
            <w:r>
              <w:rPr>
                <w:b w:val="0"/>
                <w:bCs/>
                <w:i/>
                <w:iCs/>
                <w:color w:val="171717" w:themeColor="background2" w:themeShade="1A"/>
              </w:rPr>
              <w:t>Banalmente se la cartella esposta possedesse erroneamente i permessi di scrittura per l’utente anonimo, l’attaccante potrebbe caricare file malevoli come web shell ecc... per poi eseguirli per ottenere controllo remoto del sistema senza exploit complessi.</w:t>
            </w:r>
          </w:p>
          <w:p w14:paraId="475A4205" w14:textId="77777777" w:rsidR="0062386B" w:rsidRPr="00800D52" w:rsidRDefault="0062386B" w:rsidP="006A48A5">
            <w:pPr>
              <w:rPr>
                <w:i/>
                <w:iCs/>
              </w:rPr>
            </w:pPr>
          </w:p>
          <w:p w14:paraId="6CA39467" w14:textId="50FC08B5" w:rsidR="0062386B" w:rsidRPr="00E20BE6" w:rsidRDefault="0062386B" w:rsidP="006A48A5">
            <w:pPr>
              <w:pStyle w:val="Titolo2"/>
              <w:numPr>
                <w:ilvl w:val="0"/>
                <w:numId w:val="1"/>
              </w:numPr>
              <w:rPr>
                <w:i/>
                <w:iCs/>
                <w:noProof/>
              </w:rPr>
            </w:pPr>
            <w:r w:rsidRPr="00E20BE6">
              <w:rPr>
                <w:i/>
                <w:iCs/>
                <w:noProof/>
              </w:rPr>
              <w:t xml:space="preserve">Vulnerabilità </w:t>
            </w:r>
            <w:r w:rsidR="00E20BE6" w:rsidRPr="00E20BE6">
              <w:rPr>
                <w:i/>
                <w:iCs/>
                <w:noProof/>
              </w:rPr>
              <w:t>OS Intelligence via SSH Banner (Nmap Service Detec</w:t>
            </w:r>
            <w:r w:rsidR="00E20BE6">
              <w:rPr>
                <w:i/>
                <w:iCs/>
                <w:noProof/>
              </w:rPr>
              <w:t>tion)</w:t>
            </w:r>
            <w:r w:rsidRPr="00E20BE6">
              <w:rPr>
                <w:i/>
                <w:iCs/>
                <w:noProof/>
              </w:rPr>
              <w:t xml:space="preserve"> </w:t>
            </w:r>
          </w:p>
          <w:p w14:paraId="5A812469" w14:textId="282269FB" w:rsidR="0062386B" w:rsidRPr="00E20BE6" w:rsidRDefault="0062386B" w:rsidP="006A48A5">
            <w:pPr>
              <w:pStyle w:val="Paragrafoelenco"/>
              <w:numPr>
                <w:ilvl w:val="0"/>
                <w:numId w:val="3"/>
              </w:numPr>
              <w:rPr>
                <w:i/>
                <w:iCs/>
                <w:color w:val="171717" w:themeColor="background2" w:themeShade="1A"/>
                <w:lang w:val="en-US"/>
              </w:rPr>
            </w:pPr>
            <w:r w:rsidRPr="00E20BE6">
              <w:rPr>
                <w:i/>
                <w:iCs/>
                <w:color w:val="171717" w:themeColor="background2" w:themeShade="1A"/>
                <w:lang w:val="en-US"/>
              </w:rPr>
              <w:t xml:space="preserve">Nome Vulnerabilità: </w:t>
            </w:r>
            <w:r w:rsidR="00E20BE6" w:rsidRPr="00E20BE6">
              <w:rPr>
                <w:i/>
                <w:iCs/>
                <w:color w:val="171717" w:themeColor="background2" w:themeShade="1A"/>
                <w:lang w:val="en-US"/>
              </w:rPr>
              <w:t>Operating System an</w:t>
            </w:r>
            <w:r w:rsidR="00E20BE6">
              <w:rPr>
                <w:i/>
                <w:iCs/>
                <w:color w:val="171717" w:themeColor="background2" w:themeShade="1A"/>
                <w:lang w:val="en-US"/>
              </w:rPr>
              <w:t>d Software Version Information Disclosure via SSH Banner</w:t>
            </w:r>
          </w:p>
          <w:p w14:paraId="275EA6B0" w14:textId="1B63AC00" w:rsidR="0062386B" w:rsidRPr="00E20BE6" w:rsidRDefault="0062386B" w:rsidP="006A48A5">
            <w:pPr>
              <w:pStyle w:val="Paragrafoelenco"/>
              <w:numPr>
                <w:ilvl w:val="0"/>
                <w:numId w:val="3"/>
              </w:numPr>
              <w:rPr>
                <w:i/>
                <w:iCs/>
                <w:color w:val="171717" w:themeColor="background2" w:themeShade="1A"/>
                <w:lang w:val="en-US"/>
              </w:rPr>
            </w:pPr>
            <w:r w:rsidRPr="00E20BE6">
              <w:rPr>
                <w:i/>
                <w:iCs/>
                <w:color w:val="171717" w:themeColor="background2" w:themeShade="1A"/>
                <w:lang w:val="en-US"/>
              </w:rPr>
              <w:t xml:space="preserve">Identificativo Nessus: Plugin ID </w:t>
            </w:r>
            <w:r w:rsidR="00E20BE6" w:rsidRPr="00E20BE6">
              <w:rPr>
                <w:i/>
                <w:iCs/>
                <w:color w:val="171717" w:themeColor="background2" w:themeShade="1A"/>
                <w:lang w:val="en-US"/>
              </w:rPr>
              <w:t>10881 (SSH Server Typ</w:t>
            </w:r>
            <w:r w:rsidR="00E20BE6">
              <w:rPr>
                <w:i/>
                <w:iCs/>
                <w:color w:val="171717" w:themeColor="background2" w:themeShade="1A"/>
                <w:lang w:val="en-US"/>
              </w:rPr>
              <w:t>e and Version Information Disclosure)</w:t>
            </w:r>
          </w:p>
          <w:p w14:paraId="752D7FE8" w14:textId="47162BCD" w:rsidR="0062386B" w:rsidRPr="00800D52" w:rsidRDefault="0062386B" w:rsidP="006A48A5">
            <w:pPr>
              <w:pStyle w:val="Paragrafoelenco"/>
              <w:numPr>
                <w:ilvl w:val="0"/>
                <w:numId w:val="3"/>
              </w:numPr>
              <w:rPr>
                <w:i/>
                <w:iCs/>
                <w:color w:val="171717" w:themeColor="background2" w:themeShade="1A"/>
              </w:rPr>
            </w:pPr>
            <w:r w:rsidRPr="00800D52">
              <w:rPr>
                <w:i/>
                <w:iCs/>
                <w:color w:val="171717" w:themeColor="background2" w:themeShade="1A"/>
              </w:rPr>
              <w:t xml:space="preserve">Codice CVE (Common Vulnerabilities Exposures): Non ha un codice CVE univoco si tratta di una </w:t>
            </w:r>
            <w:r w:rsidR="00E20BE6">
              <w:rPr>
                <w:i/>
                <w:iCs/>
                <w:color w:val="171717" w:themeColor="background2" w:themeShade="1A"/>
              </w:rPr>
              <w:t xml:space="preserve">esposizione </w:t>
            </w:r>
            <w:r w:rsidR="009721C8">
              <w:rPr>
                <w:i/>
                <w:iCs/>
                <w:color w:val="171717" w:themeColor="background2" w:themeShade="1A"/>
              </w:rPr>
              <w:t>di informazioni di sistema (System Information Leakage)</w:t>
            </w:r>
          </w:p>
          <w:p w14:paraId="6969A4AC" w14:textId="01A977D6" w:rsidR="0062386B" w:rsidRPr="009721C8" w:rsidRDefault="0062386B" w:rsidP="006A48A5">
            <w:pPr>
              <w:pStyle w:val="Paragrafoelenco"/>
              <w:numPr>
                <w:ilvl w:val="0"/>
                <w:numId w:val="3"/>
              </w:numPr>
              <w:rPr>
                <w:i/>
                <w:iCs/>
                <w:color w:val="171717" w:themeColor="background2" w:themeShade="1A"/>
              </w:rPr>
            </w:pPr>
            <w:r w:rsidRPr="009721C8">
              <w:rPr>
                <w:i/>
                <w:iCs/>
                <w:color w:val="171717" w:themeColor="background2" w:themeShade="1A"/>
              </w:rPr>
              <w:t xml:space="preserve">Severità: </w:t>
            </w:r>
            <w:r w:rsidR="009721C8" w:rsidRPr="009721C8">
              <w:rPr>
                <w:i/>
                <w:iCs/>
                <w:color w:val="171717" w:themeColor="background2" w:themeShade="1A"/>
              </w:rPr>
              <w:t>bassa</w:t>
            </w:r>
            <w:r w:rsidRPr="009721C8">
              <w:rPr>
                <w:i/>
                <w:iCs/>
                <w:color w:val="171717" w:themeColor="background2" w:themeShade="1A"/>
              </w:rPr>
              <w:t xml:space="preserve"> (CVSS </w:t>
            </w:r>
            <w:r w:rsidR="009721C8" w:rsidRPr="009721C8">
              <w:rPr>
                <w:i/>
                <w:iCs/>
                <w:color w:val="171717" w:themeColor="background2" w:themeShade="1A"/>
              </w:rPr>
              <w:t xml:space="preserve">base: 2.1 – </w:t>
            </w:r>
            <w:r w:rsidR="00302EF2">
              <w:rPr>
                <w:i/>
                <w:iCs/>
                <w:color w:val="171717" w:themeColor="background2" w:themeShade="1A"/>
              </w:rPr>
              <w:t>5.0</w:t>
            </w:r>
            <w:r w:rsidR="009721C8" w:rsidRPr="009721C8">
              <w:rPr>
                <w:i/>
                <w:iCs/>
                <w:color w:val="171717" w:themeColor="background2" w:themeShade="1A"/>
              </w:rPr>
              <w:t xml:space="preserve"> a seconda delle policy azi</w:t>
            </w:r>
            <w:r w:rsidR="009721C8">
              <w:rPr>
                <w:i/>
                <w:iCs/>
                <w:color w:val="171717" w:themeColor="background2" w:themeShade="1A"/>
              </w:rPr>
              <w:t>endali</w:t>
            </w:r>
            <w:r w:rsidRPr="009721C8">
              <w:rPr>
                <w:i/>
                <w:iCs/>
                <w:color w:val="171717" w:themeColor="background2" w:themeShade="1A"/>
              </w:rPr>
              <w:t>)</w:t>
            </w:r>
          </w:p>
          <w:p w14:paraId="14DF5525" w14:textId="77777777" w:rsidR="0062386B" w:rsidRPr="009721C8" w:rsidRDefault="0062386B" w:rsidP="006A48A5">
            <w:pPr>
              <w:pStyle w:val="Paragrafoelenco"/>
              <w:ind w:left="1440"/>
              <w:rPr>
                <w:i/>
                <w:iCs/>
              </w:rPr>
            </w:pPr>
          </w:p>
          <w:p w14:paraId="56D22D2E" w14:textId="070575E4" w:rsidR="0062386B" w:rsidRDefault="0062386B" w:rsidP="006A48A5">
            <w:pPr>
              <w:rPr>
                <w:b w:val="0"/>
                <w:bCs/>
                <w:i/>
                <w:iCs/>
                <w:color w:val="171717" w:themeColor="background2" w:themeShade="1A"/>
              </w:rPr>
            </w:pPr>
            <w:r w:rsidRPr="00800D52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Il servizio </w:t>
            </w:r>
            <w:r w:rsidR="009721C8">
              <w:rPr>
                <w:b w:val="0"/>
                <w:bCs/>
                <w:i/>
                <w:iCs/>
                <w:color w:val="171717" w:themeColor="background2" w:themeShade="1A"/>
              </w:rPr>
              <w:t>SSH (Secure Shell) sulla porta 22/TCP è gestito dal software OpenSSH 5.9p1.</w:t>
            </w:r>
          </w:p>
          <w:p w14:paraId="467D9C58" w14:textId="62FFAB50" w:rsidR="009721C8" w:rsidRPr="00800D52" w:rsidRDefault="009721C8" w:rsidP="006A48A5">
            <w:pPr>
              <w:rPr>
                <w:b w:val="0"/>
                <w:bCs/>
                <w:i/>
                <w:iCs/>
                <w:color w:val="171717" w:themeColor="background2" w:themeShade="1A"/>
              </w:rPr>
            </w:pPr>
            <w:r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Viene utilizzato dagli amministratori per stabilire connessioni remote cifrate  e gestire il server tramite righe di comando </w:t>
            </w:r>
          </w:p>
          <w:p w14:paraId="581C1527" w14:textId="77777777" w:rsidR="0062386B" w:rsidRPr="00800D52" w:rsidRDefault="0062386B" w:rsidP="006A48A5">
            <w:pPr>
              <w:rPr>
                <w:i/>
                <w:iCs/>
              </w:rPr>
            </w:pPr>
          </w:p>
          <w:p w14:paraId="48645208" w14:textId="77777777" w:rsidR="0062386B" w:rsidRPr="00800D52" w:rsidRDefault="0062386B" w:rsidP="006A48A5">
            <w:pPr>
              <w:rPr>
                <w:i/>
                <w:iCs/>
                <w:sz w:val="32"/>
                <w:szCs w:val="24"/>
              </w:rPr>
            </w:pPr>
            <w:r w:rsidRPr="00800D52">
              <w:rPr>
                <w:rStyle w:val="Titolo3Carattere"/>
                <w:b/>
                <w:i/>
                <w:iCs/>
              </w:rPr>
              <w:t xml:space="preserve">2.1 </w:t>
            </w:r>
            <w:r w:rsidRPr="00800D52">
              <w:rPr>
                <w:rStyle w:val="Titolo3Carattere"/>
                <w:b/>
                <w:bCs/>
                <w:i/>
                <w:iCs/>
              </w:rPr>
              <w:t>Attacco:</w:t>
            </w:r>
            <w:r w:rsidRPr="00800D52">
              <w:rPr>
                <w:i/>
                <w:iCs/>
                <w:sz w:val="32"/>
                <w:szCs w:val="24"/>
              </w:rPr>
              <w:t xml:space="preserve"> </w:t>
            </w:r>
          </w:p>
          <w:p w14:paraId="1CCCD2DE" w14:textId="1658A98A" w:rsidR="0062386B" w:rsidRDefault="00EA5DAA" w:rsidP="006A48A5">
            <w:pPr>
              <w:rPr>
                <w:b w:val="0"/>
                <w:bCs/>
                <w:i/>
                <w:iCs/>
                <w:color w:val="171717" w:themeColor="background2" w:themeShade="1A"/>
              </w:rPr>
            </w:pPr>
            <w:r>
              <w:rPr>
                <w:b w:val="0"/>
                <w:bCs/>
                <w:i/>
                <w:iCs/>
                <w:color w:val="171717" w:themeColor="background2" w:themeShade="1A"/>
              </w:rPr>
              <w:t>Durante la scansione Nmap ha interrogato la porta 22/TCP leggendo il Banner che il servizio invia automaticamente a chiunque provi a connettersi, la stringa estratta è la seguente:</w:t>
            </w:r>
          </w:p>
          <w:p w14:paraId="011AAB36" w14:textId="7146DB8F" w:rsidR="00EA5DAA" w:rsidRDefault="00EA5DAA" w:rsidP="006A48A5">
            <w:pPr>
              <w:rPr>
                <w:b w:val="0"/>
                <w:bCs/>
                <w:i/>
                <w:iCs/>
                <w:color w:val="171717" w:themeColor="background2" w:themeShade="1A"/>
              </w:rPr>
            </w:pPr>
            <w:r w:rsidRPr="00EA5DAA">
              <w:rPr>
                <w:b w:val="0"/>
                <w:bCs/>
                <w:i/>
                <w:iCs/>
                <w:color w:val="171717" w:themeColor="background2" w:themeShade="1A"/>
              </w:rPr>
              <w:t>“OpenSSH 5.9p1 Debian 5ubuntu1.10 (Ubuntu Li</w:t>
            </w:r>
            <w:r>
              <w:rPr>
                <w:b w:val="0"/>
                <w:bCs/>
                <w:i/>
                <w:iCs/>
                <w:color w:val="171717" w:themeColor="background2" w:themeShade="1A"/>
              </w:rPr>
              <w:t>nux; protocol 2.0)</w:t>
            </w:r>
            <w:r w:rsidR="005D7BF3">
              <w:rPr>
                <w:b w:val="0"/>
                <w:bCs/>
                <w:i/>
                <w:iCs/>
                <w:color w:val="171717" w:themeColor="background2" w:themeShade="1A"/>
              </w:rPr>
              <w:t>”</w:t>
            </w:r>
          </w:p>
          <w:p w14:paraId="2F1D7819" w14:textId="24A4D05D" w:rsidR="00EA5DAA" w:rsidRPr="00EA5DAA" w:rsidRDefault="006C320D" w:rsidP="006A48A5">
            <w:pPr>
              <w:rPr>
                <w:b w:val="0"/>
                <w:bCs/>
                <w:i/>
                <w:iCs/>
                <w:color w:val="171717" w:themeColor="background2" w:themeShade="1A"/>
              </w:rPr>
            </w:pPr>
            <w:r>
              <w:rPr>
                <w:b w:val="0"/>
                <w:bCs/>
                <w:i/>
                <w:iCs/>
                <w:color w:val="171717" w:themeColor="background2" w:themeShade="1A"/>
              </w:rPr>
              <w:t>In questa maniera l’attaccante senza forzature del sistema ha effettuat</w:t>
            </w:r>
            <w:r w:rsidR="005D7BF3">
              <w:rPr>
                <w:b w:val="0"/>
                <w:bCs/>
                <w:i/>
                <w:iCs/>
                <w:color w:val="171717" w:themeColor="background2" w:themeShade="1A"/>
              </w:rPr>
              <w:t>o</w:t>
            </w:r>
            <w:r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</w:t>
            </w:r>
            <w:r w:rsidR="00A67C49">
              <w:rPr>
                <w:b w:val="0"/>
                <w:bCs/>
                <w:i/>
                <w:iCs/>
                <w:color w:val="171717" w:themeColor="background2" w:themeShade="1A"/>
              </w:rPr>
              <w:t>un’operazione</w:t>
            </w:r>
            <w:r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di OS fingerprinting deducendo che il server ospita la distribuzione Ubuntu Linux 12.04 LTS per via della firma prima descritta disponibile solo per questa distribuzione.</w:t>
            </w:r>
          </w:p>
          <w:p w14:paraId="78C25800" w14:textId="77777777" w:rsidR="0062386B" w:rsidRPr="00EA5DAA" w:rsidRDefault="0062386B" w:rsidP="006A48A5">
            <w:pPr>
              <w:rPr>
                <w:bCs/>
                <w:i/>
                <w:iCs/>
                <w:color w:val="171717" w:themeColor="background2" w:themeShade="1A"/>
              </w:rPr>
            </w:pPr>
          </w:p>
          <w:p w14:paraId="52B6F188" w14:textId="77777777" w:rsidR="0062386B" w:rsidRPr="00800D52" w:rsidRDefault="0062386B" w:rsidP="006A48A5">
            <w:pPr>
              <w:pStyle w:val="Titolo3"/>
              <w:rPr>
                <w:i/>
                <w:iCs/>
                <w:sz w:val="28"/>
                <w:szCs w:val="28"/>
              </w:rPr>
            </w:pPr>
            <w:r w:rsidRPr="00800D52">
              <w:rPr>
                <w:i/>
                <w:iCs/>
                <w:sz w:val="28"/>
                <w:szCs w:val="28"/>
              </w:rPr>
              <w:lastRenderedPageBreak/>
              <w:t>2.2 Rischi:</w:t>
            </w:r>
          </w:p>
          <w:p w14:paraId="4F5CE039" w14:textId="265A6250" w:rsidR="0062386B" w:rsidRPr="007740C0" w:rsidRDefault="002C3AA0" w:rsidP="006A48A5">
            <w:pPr>
              <w:rPr>
                <w:i/>
                <w:iCs/>
                <w:color w:val="171717" w:themeColor="background2" w:themeShade="1A"/>
              </w:rPr>
            </w:pPr>
            <w:r w:rsidRPr="007740C0">
              <w:rPr>
                <w:i/>
                <w:iCs/>
                <w:color w:val="171717" w:themeColor="background2" w:themeShade="1A"/>
              </w:rPr>
              <w:t>Nonostante l’esposizione del banner non consente di accedere immediatamente al sistema</w:t>
            </w:r>
            <w:r w:rsidR="00454FA2" w:rsidRPr="007740C0">
              <w:rPr>
                <w:i/>
                <w:iCs/>
                <w:color w:val="171717" w:themeColor="background2" w:themeShade="1A"/>
              </w:rPr>
              <w:t xml:space="preserve"> e violarlo</w:t>
            </w:r>
            <w:r w:rsidRPr="007740C0">
              <w:rPr>
                <w:i/>
                <w:iCs/>
                <w:color w:val="171717" w:themeColor="background2" w:themeShade="1A"/>
              </w:rPr>
              <w:t>,</w:t>
            </w:r>
            <w:r w:rsidR="00454FA2" w:rsidRPr="007740C0">
              <w:rPr>
                <w:i/>
                <w:iCs/>
                <w:color w:val="171717" w:themeColor="background2" w:themeShade="1A"/>
              </w:rPr>
              <w:t xml:space="preserve"> </w:t>
            </w:r>
            <w:r w:rsidRPr="007740C0">
              <w:rPr>
                <w:i/>
                <w:iCs/>
                <w:color w:val="171717" w:themeColor="background2" w:themeShade="1A"/>
              </w:rPr>
              <w:t>fornisce comunque all’attaccante informazioni per poter pianificare un eventuale attacco</w:t>
            </w:r>
            <w:r w:rsidR="00454FA2" w:rsidRPr="007740C0">
              <w:rPr>
                <w:i/>
                <w:iCs/>
                <w:color w:val="171717" w:themeColor="background2" w:themeShade="1A"/>
              </w:rPr>
              <w:t xml:space="preserve"> e quindi </w:t>
            </w:r>
            <w:r w:rsidR="005D7BF3" w:rsidRPr="007740C0">
              <w:rPr>
                <w:i/>
                <w:iCs/>
                <w:color w:val="171717" w:themeColor="background2" w:themeShade="1A"/>
              </w:rPr>
              <w:t>eventuali privilege escalation</w:t>
            </w:r>
            <w:r w:rsidR="00A67C49">
              <w:rPr>
                <w:i/>
                <w:iCs/>
                <w:color w:val="171717" w:themeColor="background2" w:themeShade="1A"/>
              </w:rPr>
              <w:t xml:space="preserve"> inoltre vengono mostrate anche algoritmi di cifratura obsoleti che devono essere disabilitati (D</w:t>
            </w:r>
            <w:r w:rsidR="004F673E">
              <w:rPr>
                <w:i/>
                <w:iCs/>
                <w:color w:val="171717" w:themeColor="background2" w:themeShade="1A"/>
              </w:rPr>
              <w:t>SA</w:t>
            </w:r>
            <w:r w:rsidR="00A67C49">
              <w:rPr>
                <w:i/>
                <w:iCs/>
                <w:color w:val="171717" w:themeColor="background2" w:themeShade="1A"/>
              </w:rPr>
              <w:t>)</w:t>
            </w:r>
            <w:r w:rsidRPr="007740C0">
              <w:rPr>
                <w:i/>
                <w:iCs/>
                <w:color w:val="171717" w:themeColor="background2" w:themeShade="1A"/>
              </w:rPr>
              <w:t xml:space="preserve">: </w:t>
            </w:r>
          </w:p>
          <w:p w14:paraId="1F89A65A" w14:textId="64C12DED" w:rsidR="0062386B" w:rsidRPr="00800D52" w:rsidRDefault="002C3AA0" w:rsidP="006A48A5">
            <w:pPr>
              <w:rPr>
                <w:b w:val="0"/>
                <w:bCs/>
                <w:i/>
                <w:iCs/>
                <w:color w:val="171717" w:themeColor="background2" w:themeShade="1A"/>
              </w:rPr>
            </w:pPr>
            <w:r>
              <w:rPr>
                <w:bCs/>
                <w:i/>
                <w:iCs/>
                <w:color w:val="171717" w:themeColor="background2" w:themeShade="1A"/>
              </w:rPr>
              <w:t xml:space="preserve">Identificazione Del Kernel Vulnerabile: </w:t>
            </w:r>
            <w:r w:rsidRPr="002C3AA0">
              <w:rPr>
                <w:b w:val="0"/>
                <w:i/>
                <w:iCs/>
                <w:color w:val="171717" w:themeColor="background2" w:themeShade="1A"/>
              </w:rPr>
              <w:t>Sapere che il kernel esegue una versione di ubuntu rilasciata nel 2012 senza ormai più alcun tipo di supporto (end of life) significa che è ormai obsoleto e che il sistema è affetto da vulnerabilità storiche di Local Privilege Escalation come Dirty Cow(CVE-2016-5195) ecc… Banalmente un attaccante potrebbe sfruttare questa informazione per utilizzare questi exploit per scopi malevoli</w:t>
            </w:r>
            <w:r>
              <w:rPr>
                <w:b w:val="0"/>
                <w:i/>
                <w:iCs/>
                <w:color w:val="171717" w:themeColor="background2" w:themeShade="1A"/>
              </w:rPr>
              <w:t xml:space="preserve"> sapendo già quali di questi funzionano per quella determinata versione del OS</w:t>
            </w:r>
            <w:r w:rsidRPr="002C3AA0">
              <w:rPr>
                <w:b w:val="0"/>
                <w:i/>
                <w:iCs/>
                <w:color w:val="171717" w:themeColor="background2" w:themeShade="1A"/>
              </w:rPr>
              <w:t>.</w:t>
            </w:r>
          </w:p>
          <w:p w14:paraId="7EBF9DB6" w14:textId="57C8534B" w:rsidR="0062386B" w:rsidRPr="00610C19" w:rsidRDefault="0062386B" w:rsidP="006A48A5">
            <w:pPr>
              <w:pStyle w:val="Titolo2"/>
              <w:numPr>
                <w:ilvl w:val="0"/>
                <w:numId w:val="1"/>
              </w:numPr>
              <w:rPr>
                <w:i/>
                <w:iCs/>
                <w:lang w:val="en-US"/>
              </w:rPr>
            </w:pPr>
            <w:r w:rsidRPr="00610C19">
              <w:rPr>
                <w:i/>
                <w:iCs/>
                <w:lang w:val="en-US"/>
              </w:rPr>
              <w:t xml:space="preserve">Vulnerabilità </w:t>
            </w:r>
            <w:r w:rsidR="00610C19" w:rsidRPr="00610C19">
              <w:rPr>
                <w:i/>
                <w:iCs/>
                <w:lang w:val="en-US"/>
              </w:rPr>
              <w:t>Web Directory Insecure Ex</w:t>
            </w:r>
            <w:r w:rsidR="00610C19">
              <w:rPr>
                <w:i/>
                <w:iCs/>
                <w:lang w:val="en-US"/>
              </w:rPr>
              <w:t>posure (Nmap Script http-robots.txt)</w:t>
            </w:r>
          </w:p>
          <w:p w14:paraId="18125936" w14:textId="7287723C" w:rsidR="0062386B" w:rsidRPr="00BC5FFC" w:rsidRDefault="0062386B" w:rsidP="006A48A5">
            <w:pPr>
              <w:pStyle w:val="Paragrafoelenco"/>
              <w:numPr>
                <w:ilvl w:val="0"/>
                <w:numId w:val="4"/>
              </w:numPr>
              <w:rPr>
                <w:i/>
                <w:iCs/>
                <w:color w:val="auto"/>
              </w:rPr>
            </w:pPr>
            <w:r w:rsidRPr="00BC5FFC">
              <w:rPr>
                <w:i/>
                <w:iCs/>
                <w:color w:val="auto"/>
              </w:rPr>
              <w:t xml:space="preserve">Nome Vulnerabilità: </w:t>
            </w:r>
            <w:r w:rsidR="00610C19" w:rsidRPr="00BC5FFC">
              <w:rPr>
                <w:i/>
                <w:iCs/>
                <w:color w:val="auto"/>
              </w:rPr>
              <w:t>Sensitive Directory Exposure via robots.txt (Information Disclosure)</w:t>
            </w:r>
          </w:p>
          <w:p w14:paraId="12F53D78" w14:textId="10A56536" w:rsidR="0062386B" w:rsidRPr="00BC5FFC" w:rsidRDefault="0062386B" w:rsidP="006A48A5">
            <w:pPr>
              <w:pStyle w:val="Paragrafoelenco"/>
              <w:numPr>
                <w:ilvl w:val="0"/>
                <w:numId w:val="4"/>
              </w:numPr>
              <w:rPr>
                <w:i/>
                <w:iCs/>
                <w:color w:val="auto"/>
                <w:lang w:val="en-US"/>
              </w:rPr>
            </w:pPr>
            <w:r w:rsidRPr="00BC5FFC">
              <w:rPr>
                <w:i/>
                <w:iCs/>
                <w:color w:val="auto"/>
                <w:lang w:val="en-US"/>
              </w:rPr>
              <w:t xml:space="preserve">Identificativo Nessus: Plugin ID </w:t>
            </w:r>
            <w:r w:rsidR="00610C19" w:rsidRPr="00BC5FFC">
              <w:rPr>
                <w:i/>
                <w:iCs/>
                <w:color w:val="auto"/>
                <w:lang w:val="en-US"/>
              </w:rPr>
              <w:t>11213 (http Directory Enumeration)</w:t>
            </w:r>
          </w:p>
          <w:p w14:paraId="6543D7B1" w14:textId="622D788E" w:rsidR="0062386B" w:rsidRPr="00BC5FFC" w:rsidRDefault="0062386B" w:rsidP="006A48A5">
            <w:pPr>
              <w:pStyle w:val="Paragrafoelenco"/>
              <w:numPr>
                <w:ilvl w:val="0"/>
                <w:numId w:val="4"/>
              </w:numPr>
              <w:rPr>
                <w:i/>
                <w:iCs/>
                <w:color w:val="auto"/>
              </w:rPr>
            </w:pPr>
            <w:r w:rsidRPr="00BC5FFC">
              <w:rPr>
                <w:i/>
                <w:iCs/>
                <w:color w:val="auto"/>
              </w:rPr>
              <w:t xml:space="preserve">Codice CVE (Common Vulnerabilities Exposures): </w:t>
            </w:r>
            <w:r w:rsidR="00BC5FFC" w:rsidRPr="00BC5FFC">
              <w:rPr>
                <w:i/>
                <w:iCs/>
                <w:color w:val="auto"/>
              </w:rPr>
              <w:t>Non associata ad un codice CVE ma si tratta di una falla logica di configurazione web (Insecure Security Architecture)</w:t>
            </w:r>
          </w:p>
          <w:p w14:paraId="56AC6B8D" w14:textId="0576D288" w:rsidR="0062386B" w:rsidRPr="00BC5FFC" w:rsidRDefault="0062386B" w:rsidP="006A48A5">
            <w:pPr>
              <w:pStyle w:val="Paragrafoelenco"/>
              <w:numPr>
                <w:ilvl w:val="0"/>
                <w:numId w:val="4"/>
              </w:numPr>
              <w:rPr>
                <w:i/>
                <w:iCs/>
                <w:color w:val="auto"/>
              </w:rPr>
            </w:pPr>
            <w:r w:rsidRPr="00BC5FFC">
              <w:rPr>
                <w:i/>
                <w:iCs/>
                <w:color w:val="auto"/>
              </w:rPr>
              <w:t xml:space="preserve">Severità: Critica (CVSS </w:t>
            </w:r>
            <w:r w:rsidR="00610C19" w:rsidRPr="00BC5FFC">
              <w:rPr>
                <w:i/>
                <w:iCs/>
                <w:color w:val="auto"/>
              </w:rPr>
              <w:t>base</w:t>
            </w:r>
            <w:r w:rsidRPr="00BC5FFC">
              <w:rPr>
                <w:i/>
                <w:iCs/>
                <w:color w:val="auto"/>
              </w:rPr>
              <w:t>:</w:t>
            </w:r>
            <w:r w:rsidR="00610C19" w:rsidRPr="00BC5FFC">
              <w:rPr>
                <w:i/>
                <w:iCs/>
                <w:color w:val="auto"/>
              </w:rPr>
              <w:t>5</w:t>
            </w:r>
            <w:r w:rsidRPr="00BC5FFC">
              <w:rPr>
                <w:i/>
                <w:iCs/>
                <w:color w:val="auto"/>
              </w:rPr>
              <w:t>.0)</w:t>
            </w:r>
          </w:p>
          <w:p w14:paraId="2FA6F2F0" w14:textId="77777777" w:rsidR="0062386B" w:rsidRPr="00800D52" w:rsidRDefault="0062386B" w:rsidP="006A48A5">
            <w:pPr>
              <w:rPr>
                <w:i/>
                <w:iCs/>
              </w:rPr>
            </w:pPr>
          </w:p>
          <w:p w14:paraId="7414E722" w14:textId="2A7D7490" w:rsidR="0062386B" w:rsidRPr="00C878DB" w:rsidRDefault="00C878DB" w:rsidP="006A48A5">
            <w:pPr>
              <w:rPr>
                <w:b w:val="0"/>
                <w:bCs/>
                <w:i/>
                <w:iCs/>
                <w:color w:val="171717" w:themeColor="background2" w:themeShade="1A"/>
                <w:u w:val="single"/>
              </w:rPr>
            </w:pPr>
            <w:r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Il Servizio </w:t>
            </w:r>
            <w:r w:rsidR="008B130D" w:rsidRPr="008B130D">
              <w:rPr>
                <w:i/>
                <w:iCs/>
                <w:color w:val="171717" w:themeColor="background2" w:themeShade="1A"/>
              </w:rPr>
              <w:t>HTTP</w:t>
            </w:r>
            <w:r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sulla porta </w:t>
            </w:r>
            <w:r w:rsidRPr="008B130D">
              <w:rPr>
                <w:i/>
                <w:iCs/>
                <w:color w:val="171717" w:themeColor="background2" w:themeShade="1A"/>
              </w:rPr>
              <w:t>80/TCP</w:t>
            </w:r>
            <w:r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è gestito dal Web Server </w:t>
            </w:r>
            <w:r w:rsidR="005D7BF3" w:rsidRPr="008B130D">
              <w:rPr>
                <w:i/>
                <w:iCs/>
                <w:color w:val="171717" w:themeColor="background2" w:themeShade="1A"/>
              </w:rPr>
              <w:t>“</w:t>
            </w:r>
            <w:r w:rsidRPr="008B130D">
              <w:rPr>
                <w:i/>
                <w:iCs/>
                <w:color w:val="171717" w:themeColor="background2" w:themeShade="1A"/>
              </w:rPr>
              <w:t>Apache 2.2.22</w:t>
            </w:r>
            <w:r w:rsidR="005D7BF3" w:rsidRPr="008B130D">
              <w:rPr>
                <w:i/>
                <w:iCs/>
                <w:color w:val="171717" w:themeColor="background2" w:themeShade="1A"/>
              </w:rPr>
              <w:t>”</w:t>
            </w:r>
            <w:r w:rsidRPr="008B130D">
              <w:rPr>
                <w:i/>
                <w:iCs/>
                <w:color w:val="171717" w:themeColor="background2" w:themeShade="1A"/>
              </w:rPr>
              <w:t>.</w:t>
            </w:r>
            <w:r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Il file </w:t>
            </w:r>
            <w:r w:rsidRPr="008B130D">
              <w:rPr>
                <w:i/>
                <w:iCs/>
                <w:color w:val="171717" w:themeColor="background2" w:themeShade="1A"/>
              </w:rPr>
              <w:t>robots.txt</w:t>
            </w:r>
            <w:r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è un file di testo </w:t>
            </w:r>
            <w:r w:rsidR="00086D0A">
              <w:rPr>
                <w:b w:val="0"/>
                <w:bCs/>
                <w:i/>
                <w:iCs/>
                <w:color w:val="171717" w:themeColor="background2" w:themeShade="1A"/>
              </w:rPr>
              <w:t>pubblico</w:t>
            </w:r>
            <w:r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che gli amministratori usano per indicare ai crawler come Google quali pagine non devono essere indicizzate nei motori di ricerca</w:t>
            </w:r>
            <w:r w:rsidR="005D7BF3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e rendere il tutto più efficiente dato che il browser non ha risorse infinite e non può perdere tempo ad indicizzare ogni cosa</w:t>
            </w:r>
            <w:r>
              <w:rPr>
                <w:b w:val="0"/>
                <w:bCs/>
                <w:i/>
                <w:iCs/>
                <w:color w:val="171717" w:themeColor="background2" w:themeShade="1A"/>
              </w:rPr>
              <w:t>.</w:t>
            </w:r>
          </w:p>
          <w:p w14:paraId="60F4013B" w14:textId="77777777" w:rsidR="0062386B" w:rsidRPr="00C878DB" w:rsidRDefault="0062386B" w:rsidP="006A48A5">
            <w:pPr>
              <w:rPr>
                <w:b w:val="0"/>
                <w:bCs/>
                <w:i/>
                <w:iCs/>
                <w:color w:val="171717" w:themeColor="background2" w:themeShade="1A"/>
              </w:rPr>
            </w:pPr>
          </w:p>
          <w:p w14:paraId="0BE01445" w14:textId="77777777" w:rsidR="0062386B" w:rsidRPr="00800D52" w:rsidRDefault="0062386B" w:rsidP="006A48A5">
            <w:pPr>
              <w:rPr>
                <w:i/>
                <w:iCs/>
                <w:sz w:val="32"/>
                <w:szCs w:val="24"/>
              </w:rPr>
            </w:pPr>
            <w:r w:rsidRPr="00800D52">
              <w:rPr>
                <w:rStyle w:val="Titolo3Carattere"/>
                <w:b/>
                <w:i/>
                <w:iCs/>
              </w:rPr>
              <w:t xml:space="preserve">3.1 </w:t>
            </w:r>
            <w:r w:rsidRPr="00800D52">
              <w:rPr>
                <w:rStyle w:val="Titolo3Carattere"/>
                <w:b/>
                <w:bCs/>
                <w:i/>
                <w:iCs/>
              </w:rPr>
              <w:t>Attacco:</w:t>
            </w:r>
            <w:r w:rsidRPr="00800D52">
              <w:rPr>
                <w:i/>
                <w:iCs/>
                <w:sz w:val="32"/>
                <w:szCs w:val="24"/>
              </w:rPr>
              <w:t xml:space="preserve"> </w:t>
            </w:r>
          </w:p>
          <w:p w14:paraId="5835239C" w14:textId="30874DDF" w:rsidR="00EB2230" w:rsidRPr="00EB2230" w:rsidRDefault="00EB2230" w:rsidP="00EB2230">
            <w:pPr>
              <w:rPr>
                <w:b w:val="0"/>
                <w:bCs/>
                <w:i/>
                <w:iCs/>
                <w:color w:val="171717" w:themeColor="background2" w:themeShade="1A"/>
              </w:rPr>
            </w:pPr>
            <w:r w:rsidRPr="00EB2230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Lo script NSE di </w:t>
            </w:r>
            <w:r w:rsidRPr="00606801">
              <w:rPr>
                <w:i/>
                <w:iCs/>
                <w:color w:val="171717" w:themeColor="background2" w:themeShade="1A"/>
              </w:rPr>
              <w:t>Nmap</w:t>
            </w:r>
            <w:r w:rsidRPr="00EB2230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ha analizzato il file </w:t>
            </w:r>
            <w:r w:rsidRPr="00606801">
              <w:rPr>
                <w:i/>
                <w:iCs/>
                <w:color w:val="171717" w:themeColor="background2" w:themeShade="1A"/>
              </w:rPr>
              <w:t>http://192.168.56</w:t>
            </w:r>
            <w:r w:rsidRPr="00EB2230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individuando </w:t>
            </w:r>
            <w:r>
              <w:rPr>
                <w:b w:val="0"/>
                <w:bCs/>
                <w:i/>
                <w:iCs/>
                <w:color w:val="171717" w:themeColor="background2" w:themeShade="1A"/>
              </w:rPr>
              <w:t>l’</w:t>
            </w:r>
            <w:r w:rsidRPr="00EB2230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esclusione esplicita </w:t>
            </w:r>
            <w:r w:rsidR="001A1D9A" w:rsidRPr="001A1D9A">
              <w:rPr>
                <w:i/>
                <w:iCs/>
                <w:color w:val="171717" w:themeColor="background2" w:themeShade="1A"/>
              </w:rPr>
              <w:t>“</w:t>
            </w:r>
            <w:r w:rsidRPr="001A1D9A">
              <w:rPr>
                <w:i/>
                <w:iCs/>
                <w:color w:val="171717" w:themeColor="background2" w:themeShade="1A"/>
              </w:rPr>
              <w:t>Disallowed: /backup_wordpress</w:t>
            </w:r>
            <w:r w:rsidR="001A1D9A">
              <w:rPr>
                <w:b w:val="0"/>
                <w:bCs/>
                <w:i/>
                <w:iCs/>
                <w:color w:val="171717" w:themeColor="background2" w:themeShade="1A"/>
              </w:rPr>
              <w:t>”</w:t>
            </w:r>
            <w:r w:rsidRPr="00EB2230">
              <w:rPr>
                <w:b w:val="0"/>
                <w:bCs/>
                <w:i/>
                <w:iCs/>
                <w:color w:val="171717" w:themeColor="background2" w:themeShade="1A"/>
              </w:rPr>
              <w:t>. L'attaccante</w:t>
            </w:r>
            <w:r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può</w:t>
            </w:r>
            <w:r w:rsidRPr="00EB2230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sfrutta</w:t>
            </w:r>
            <w:r>
              <w:rPr>
                <w:b w:val="0"/>
                <w:bCs/>
                <w:i/>
                <w:iCs/>
                <w:color w:val="171717" w:themeColor="background2" w:themeShade="1A"/>
              </w:rPr>
              <w:t>re</w:t>
            </w:r>
            <w:r w:rsidRPr="00EB2230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questa informazione a proprio vantaggio: l'amministratore ha inserito quella riga </w:t>
            </w:r>
            <w:r w:rsidR="001A1D9A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probabilmente </w:t>
            </w:r>
            <w:r w:rsidRPr="00EB2230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per nascondere la cartella, ma </w:t>
            </w:r>
            <w:r w:rsidR="00A77E3B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invece ha </w:t>
            </w:r>
            <w:r w:rsidRPr="00EB2230">
              <w:rPr>
                <w:b w:val="0"/>
                <w:bCs/>
                <w:i/>
                <w:iCs/>
                <w:color w:val="171717" w:themeColor="background2" w:themeShade="1A"/>
              </w:rPr>
              <w:t>confer</w:t>
            </w:r>
            <w:r w:rsidR="00A77E3B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mato </w:t>
            </w:r>
            <w:r w:rsidRPr="00EB2230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pubblicamente all'attaccante l'esistenza e l'esatto percorso di una directory </w:t>
            </w:r>
            <w:r w:rsidR="00A77E3B">
              <w:rPr>
                <w:b w:val="0"/>
                <w:bCs/>
                <w:i/>
                <w:iCs/>
                <w:color w:val="171717" w:themeColor="background2" w:themeShade="1A"/>
              </w:rPr>
              <w:t>(</w:t>
            </w:r>
            <w:r w:rsidR="008B130D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possibilmente </w:t>
            </w:r>
            <w:r w:rsidRPr="00EB2230">
              <w:rPr>
                <w:b w:val="0"/>
                <w:bCs/>
                <w:i/>
                <w:iCs/>
                <w:color w:val="171717" w:themeColor="background2" w:themeShade="1A"/>
              </w:rPr>
              <w:t>critica</w:t>
            </w:r>
            <w:r w:rsidR="00A77E3B">
              <w:rPr>
                <w:b w:val="0"/>
                <w:bCs/>
                <w:i/>
                <w:iCs/>
                <w:color w:val="171717" w:themeColor="background2" w:themeShade="1A"/>
              </w:rPr>
              <w:t>)</w:t>
            </w:r>
            <w:r w:rsidRPr="00EB2230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contenente dati di backup</w:t>
            </w:r>
            <w:r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e altre informazioni sensibili</w:t>
            </w:r>
            <w:r w:rsidR="00A77E3B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</w:t>
            </w:r>
            <w:r w:rsidR="001A1D9A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possibilmente </w:t>
            </w:r>
            <w:r w:rsidR="00A77E3B">
              <w:rPr>
                <w:b w:val="0"/>
                <w:bCs/>
                <w:i/>
                <w:iCs/>
                <w:color w:val="171717" w:themeColor="background2" w:themeShade="1A"/>
              </w:rPr>
              <w:t>utilizzabili dall’attaccante</w:t>
            </w:r>
            <w:r w:rsidRPr="00EB2230">
              <w:rPr>
                <w:b w:val="0"/>
                <w:bCs/>
                <w:i/>
                <w:iCs/>
                <w:color w:val="171717" w:themeColor="background2" w:themeShade="1A"/>
              </w:rPr>
              <w:t>.</w:t>
            </w:r>
          </w:p>
          <w:p w14:paraId="09A4031F" w14:textId="77777777" w:rsidR="00EB2230" w:rsidRPr="00EB2230" w:rsidRDefault="00EB2230" w:rsidP="00EB2230">
            <w:pPr>
              <w:rPr>
                <w:bCs/>
                <w:i/>
                <w:iCs/>
                <w:color w:val="171717" w:themeColor="background2" w:themeShade="1A"/>
              </w:rPr>
            </w:pPr>
            <w:r w:rsidRPr="00EB2230">
              <w:rPr>
                <w:bCs/>
                <w:i/>
                <w:iCs/>
                <w:color w:val="171717" w:themeColor="background2" w:themeShade="1A"/>
              </w:rPr>
              <w:t>3.2 Rischi</w:t>
            </w:r>
          </w:p>
          <w:p w14:paraId="741881DE" w14:textId="4A3F7583" w:rsidR="00EB2230" w:rsidRPr="00EB2230" w:rsidRDefault="00EB2230" w:rsidP="00EB2230">
            <w:pPr>
              <w:rPr>
                <w:b w:val="0"/>
                <w:bCs/>
                <w:i/>
                <w:iCs/>
                <w:color w:val="171717" w:themeColor="background2" w:themeShade="1A"/>
              </w:rPr>
            </w:pPr>
            <w:r w:rsidRPr="00EB2230">
              <w:rPr>
                <w:b w:val="0"/>
                <w:bCs/>
                <w:i/>
                <w:iCs/>
                <w:color w:val="171717" w:themeColor="background2" w:themeShade="1A"/>
              </w:rPr>
              <w:lastRenderedPageBreak/>
              <w:t xml:space="preserve">La presenza di una directory di backup di una piattaforma </w:t>
            </w:r>
            <w:r w:rsidRPr="000C42CB">
              <w:rPr>
                <w:i/>
                <w:iCs/>
                <w:color w:val="171717" w:themeColor="background2" w:themeShade="1A"/>
              </w:rPr>
              <w:t>CMS</w:t>
            </w:r>
            <w:r w:rsidRPr="00EB2230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come </w:t>
            </w:r>
            <w:r w:rsidRPr="000C42CB">
              <w:rPr>
                <w:i/>
                <w:iCs/>
                <w:color w:val="171717" w:themeColor="background2" w:themeShade="1A"/>
              </w:rPr>
              <w:t>WordPress</w:t>
            </w:r>
            <w:r w:rsidRPr="00EB2230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espone il server a rischi </w:t>
            </w:r>
            <w:r w:rsidR="00A77E3B">
              <w:rPr>
                <w:b w:val="0"/>
                <w:bCs/>
                <w:i/>
                <w:iCs/>
                <w:color w:val="171717" w:themeColor="background2" w:themeShade="1A"/>
              </w:rPr>
              <w:t>come</w:t>
            </w:r>
            <w:r w:rsidRPr="00EB2230">
              <w:rPr>
                <w:b w:val="0"/>
                <w:bCs/>
                <w:i/>
                <w:iCs/>
                <w:color w:val="171717" w:themeColor="background2" w:themeShade="1A"/>
              </w:rPr>
              <w:t>:</w:t>
            </w:r>
          </w:p>
          <w:p w14:paraId="6B3B1808" w14:textId="2155BEA2" w:rsidR="00EB2230" w:rsidRPr="00EB2230" w:rsidRDefault="00EB2230" w:rsidP="00EB2230">
            <w:pPr>
              <w:numPr>
                <w:ilvl w:val="0"/>
                <w:numId w:val="14"/>
              </w:numPr>
              <w:rPr>
                <w:b w:val="0"/>
                <w:bCs/>
                <w:i/>
                <w:iCs/>
                <w:color w:val="171717" w:themeColor="background2" w:themeShade="1A"/>
              </w:rPr>
            </w:pPr>
            <w:r w:rsidRPr="00EB2230">
              <w:rPr>
                <w:bCs/>
                <w:i/>
                <w:iCs/>
                <w:color w:val="171717" w:themeColor="background2" w:themeShade="1A"/>
              </w:rPr>
              <w:t>Compromissione delle Credenziali del Database</w:t>
            </w:r>
            <w:r w:rsidRPr="00EB2230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: All'interno dei backup di WordPress risiede quasi sempre il file </w:t>
            </w:r>
            <w:r w:rsidRPr="00EB2230">
              <w:rPr>
                <w:bCs/>
                <w:i/>
                <w:iCs/>
                <w:color w:val="171717" w:themeColor="background2" w:themeShade="1A"/>
              </w:rPr>
              <w:t>wp-config.php</w:t>
            </w:r>
            <w:r w:rsidRPr="00EB2230">
              <w:rPr>
                <w:b w:val="0"/>
                <w:bCs/>
                <w:i/>
                <w:iCs/>
                <w:color w:val="171717" w:themeColor="background2" w:themeShade="1A"/>
              </w:rPr>
              <w:t>. Questo file contiene il nome utente e la password di root del database MySQL</w:t>
            </w:r>
            <w:r w:rsidR="001A1D9A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non cifrati</w:t>
            </w:r>
            <w:r w:rsidRPr="00EB2230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. Se l'attaccante riesce a scaricare questo file, entra in possesso delle credenziali per </w:t>
            </w:r>
            <w:r w:rsidR="00A77E3B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modificare </w:t>
            </w:r>
            <w:r w:rsidRPr="00EB2230">
              <w:rPr>
                <w:b w:val="0"/>
                <w:bCs/>
                <w:i/>
                <w:iCs/>
                <w:color w:val="171717" w:themeColor="background2" w:themeShade="1A"/>
              </w:rPr>
              <w:t>o distruggere i dati del server.</w:t>
            </w:r>
          </w:p>
          <w:p w14:paraId="534C84BC" w14:textId="407BB48A" w:rsidR="00B56486" w:rsidRPr="00551BA5" w:rsidRDefault="00EB2230" w:rsidP="00551BA5">
            <w:pPr>
              <w:numPr>
                <w:ilvl w:val="0"/>
                <w:numId w:val="14"/>
              </w:numPr>
              <w:rPr>
                <w:b w:val="0"/>
                <w:bCs/>
                <w:i/>
                <w:iCs/>
                <w:color w:val="171717" w:themeColor="background2" w:themeShade="1A"/>
              </w:rPr>
            </w:pPr>
            <w:r w:rsidRPr="00EB2230">
              <w:rPr>
                <w:bCs/>
                <w:i/>
                <w:iCs/>
                <w:color w:val="171717" w:themeColor="background2" w:themeShade="1A"/>
              </w:rPr>
              <w:t>Analisi del codice sorgente</w:t>
            </w:r>
            <w:r w:rsidRPr="00EB2230">
              <w:rPr>
                <w:b w:val="0"/>
                <w:bCs/>
                <w:i/>
                <w:iCs/>
                <w:color w:val="171717" w:themeColor="background2" w:themeShade="1A"/>
              </w:rPr>
              <w:t>: Esaminando i vecchi file di backup della cartella, l'attaccante può studiare offline i plugin installati, cercandone le versioni obsolete per sferrare attacchi mirati come SQL Injection o Remote Code Execution (RCE) sul pannello di amministrazione del sito</w:t>
            </w:r>
            <w:r w:rsidR="00B3695F">
              <w:rPr>
                <w:b w:val="0"/>
                <w:bCs/>
                <w:i/>
                <w:iCs/>
                <w:color w:val="171717" w:themeColor="background2" w:themeShade="1A"/>
              </w:rPr>
              <w:t>.</w:t>
            </w:r>
          </w:p>
          <w:p w14:paraId="390F1A8C" w14:textId="2E6C5AD6" w:rsidR="00CD6DFF" w:rsidRDefault="00CD6DFF" w:rsidP="00283A2C">
            <w:pPr>
              <w:rPr>
                <w:i/>
                <w:iCs/>
                <w:noProof/>
                <w:sz w:val="52"/>
                <w:szCs w:val="44"/>
              </w:rPr>
            </w:pPr>
            <w:r w:rsidRPr="00CD6DFF">
              <w:rPr>
                <w:i/>
                <w:iCs/>
                <w:noProof/>
                <w:sz w:val="52"/>
                <w:szCs w:val="44"/>
              </w:rPr>
              <w:t>Penetration Testing</w:t>
            </w:r>
          </w:p>
          <w:p w14:paraId="2DB4F523" w14:textId="77777777" w:rsidR="008D16A6" w:rsidRDefault="003B0222" w:rsidP="0098741F">
            <w:pPr>
              <w:pStyle w:val="Contenuto"/>
              <w:rPr>
                <w:i/>
                <w:iCs/>
                <w:color w:val="auto"/>
              </w:rPr>
            </w:pPr>
            <w:r w:rsidRPr="000D2869">
              <w:rPr>
                <w:b/>
                <w:bCs/>
                <w:i/>
                <w:iCs/>
                <w:color w:val="auto"/>
              </w:rPr>
              <w:t>Primo Vettore d’attac</w:t>
            </w:r>
            <w:r w:rsidR="000D2869" w:rsidRPr="000D2869">
              <w:rPr>
                <w:b/>
                <w:bCs/>
                <w:i/>
                <w:iCs/>
                <w:color w:val="auto"/>
              </w:rPr>
              <w:t>co:</w:t>
            </w:r>
            <w:r w:rsidR="000D2869">
              <w:rPr>
                <w:b/>
                <w:bCs/>
                <w:i/>
                <w:iCs/>
                <w:color w:val="auto"/>
              </w:rPr>
              <w:t xml:space="preserve"> </w:t>
            </w:r>
            <w:r w:rsidR="008F0C69" w:rsidRPr="00AA7980">
              <w:rPr>
                <w:i/>
                <w:iCs/>
                <w:color w:val="auto"/>
              </w:rPr>
              <w:t xml:space="preserve">In data 28 luglio 2026 </w:t>
            </w:r>
            <w:r w:rsidR="00555653" w:rsidRPr="00AA7980">
              <w:rPr>
                <w:i/>
                <w:iCs/>
                <w:color w:val="auto"/>
              </w:rPr>
              <w:t xml:space="preserve">è stato effettuato un’attività di penetration testing sfruttando le informazioni raccolte nella fase di ricognizione dove è stato rilevato l’accesso anonimo </w:t>
            </w:r>
            <w:r w:rsidR="00555653" w:rsidRPr="00606801">
              <w:rPr>
                <w:b/>
                <w:bCs/>
                <w:i/>
                <w:iCs/>
                <w:color w:val="auto"/>
              </w:rPr>
              <w:t xml:space="preserve">(ftp-anon) </w:t>
            </w:r>
            <w:r w:rsidR="00555653" w:rsidRPr="00AA7980">
              <w:rPr>
                <w:i/>
                <w:iCs/>
                <w:color w:val="auto"/>
              </w:rPr>
              <w:t xml:space="preserve">sulla porta 21. All’interno del </w:t>
            </w:r>
            <w:r w:rsidR="00555653" w:rsidRPr="00606801">
              <w:rPr>
                <w:b/>
                <w:bCs/>
                <w:i/>
                <w:iCs/>
                <w:color w:val="auto"/>
              </w:rPr>
              <w:t>server FTP</w:t>
            </w:r>
            <w:r w:rsidR="00555653" w:rsidRPr="00AA7980">
              <w:rPr>
                <w:i/>
                <w:iCs/>
                <w:color w:val="auto"/>
              </w:rPr>
              <w:t xml:space="preserve"> è stato identificato e scaricato un file di backup </w:t>
            </w:r>
            <w:r w:rsidR="00AA7980" w:rsidRPr="00AA7980">
              <w:rPr>
                <w:i/>
                <w:iCs/>
                <w:color w:val="auto"/>
              </w:rPr>
              <w:t>contenente</w:t>
            </w:r>
            <w:r w:rsidR="00555653" w:rsidRPr="00AA7980">
              <w:rPr>
                <w:i/>
                <w:iCs/>
                <w:color w:val="auto"/>
              </w:rPr>
              <w:t xml:space="preserve"> l’elenco di nomi utenti validi per il sistema operativo e poi sfruttando questa fuga di informazioni è stata condotta un’attività di password brute-force tramite </w:t>
            </w:r>
            <w:r w:rsidR="00555653" w:rsidRPr="00606801">
              <w:rPr>
                <w:b/>
                <w:bCs/>
                <w:i/>
                <w:iCs/>
                <w:color w:val="auto"/>
              </w:rPr>
              <w:t>hydra</w:t>
            </w:r>
            <w:r w:rsidR="00555653" w:rsidRPr="00AA7980">
              <w:rPr>
                <w:i/>
                <w:iCs/>
                <w:color w:val="auto"/>
              </w:rPr>
              <w:t xml:space="preserve"> sul servizio SSH (porta 22) attivo</w:t>
            </w:r>
            <w:r w:rsidR="00606801">
              <w:rPr>
                <w:i/>
                <w:iCs/>
                <w:color w:val="auto"/>
              </w:rPr>
              <w:t>.</w:t>
            </w:r>
            <w:r w:rsidR="00AA7980">
              <w:rPr>
                <w:i/>
                <w:iCs/>
                <w:color w:val="auto"/>
              </w:rPr>
              <w:t xml:space="preserve"> Il sevizio SSH ha permesso tentativi di login multipli senza implementare alcun meccanismo di blocco o limitazione permettendo di compromettere la macchina target attraverso </w:t>
            </w:r>
            <w:r w:rsidR="00AA7980" w:rsidRPr="000849A5">
              <w:rPr>
                <w:b/>
                <w:bCs/>
                <w:i/>
                <w:iCs/>
                <w:color w:val="auto"/>
              </w:rPr>
              <w:t>privilege escalation</w:t>
            </w:r>
            <w:r w:rsidR="00555653" w:rsidRPr="000849A5">
              <w:rPr>
                <w:b/>
                <w:bCs/>
                <w:i/>
                <w:iCs/>
                <w:color w:val="auto"/>
              </w:rPr>
              <w:t>.</w:t>
            </w:r>
            <w:r w:rsidR="00AA7980" w:rsidRPr="00AA7980">
              <w:rPr>
                <w:i/>
                <w:iCs/>
                <w:color w:val="auto"/>
              </w:rPr>
              <w:t xml:space="preserve"> </w:t>
            </w:r>
            <w:r w:rsidR="00555653" w:rsidRPr="00AA7980">
              <w:rPr>
                <w:i/>
                <w:iCs/>
                <w:color w:val="auto"/>
              </w:rPr>
              <w:t xml:space="preserve"> </w:t>
            </w:r>
          </w:p>
          <w:p w14:paraId="304B01F9" w14:textId="6F2E335A" w:rsidR="00AA7980" w:rsidRPr="008D16A6" w:rsidRDefault="00AA7980" w:rsidP="0098741F">
            <w:pPr>
              <w:pStyle w:val="Contenuto"/>
              <w:rPr>
                <w:i/>
                <w:iCs/>
                <w:color w:val="auto"/>
                <w:sz w:val="36"/>
                <w:szCs w:val="28"/>
              </w:rPr>
            </w:pPr>
            <w:r w:rsidRPr="008D16A6">
              <w:rPr>
                <w:b/>
                <w:bCs/>
                <w:i/>
                <w:iCs/>
                <w:sz w:val="36"/>
                <w:szCs w:val="28"/>
              </w:rPr>
              <w:t>Proof of Concept (PoC)</w:t>
            </w:r>
            <w:r w:rsidR="008D16A6">
              <w:rPr>
                <w:b/>
                <w:bCs/>
                <w:i/>
                <w:iCs/>
                <w:sz w:val="36"/>
                <w:szCs w:val="28"/>
              </w:rPr>
              <w:t>:</w:t>
            </w:r>
          </w:p>
          <w:p w14:paraId="142EDBC8" w14:textId="77777777" w:rsidR="00F64067" w:rsidRDefault="00F64067" w:rsidP="00AA7980">
            <w:pPr>
              <w:pStyle w:val="Paragrafoelenco"/>
              <w:numPr>
                <w:ilvl w:val="0"/>
                <w:numId w:val="16"/>
              </w:numPr>
              <w:rPr>
                <w:i/>
                <w:iCs/>
                <w:color w:val="auto"/>
              </w:rPr>
            </w:pPr>
            <w:r w:rsidRPr="00F64067">
              <w:rPr>
                <w:i/>
                <w:iCs/>
                <w:color w:val="auto"/>
              </w:rPr>
              <w:t>Estrazione della lista utenti dal servizio FTP:</w:t>
            </w:r>
          </w:p>
          <w:p w14:paraId="6E30BBE4" w14:textId="08DECFF7" w:rsidR="00AA7980" w:rsidRPr="00F64067" w:rsidRDefault="00AA7980" w:rsidP="00F64067">
            <w:pPr>
              <w:pStyle w:val="Paragrafoelenco"/>
              <w:rPr>
                <w:i/>
                <w:iCs/>
                <w:color w:val="auto"/>
              </w:rPr>
            </w:pPr>
            <w:r w:rsidRPr="00F64067">
              <w:rPr>
                <w:b w:val="0"/>
                <w:bCs/>
                <w:i/>
                <w:iCs/>
                <w:color w:val="auto"/>
              </w:rPr>
              <w:t>È stata attuata una connessione anonima al servizio FT</w:t>
            </w:r>
            <w:r w:rsidR="005D224F" w:rsidRPr="00F64067">
              <w:rPr>
                <w:b w:val="0"/>
                <w:bCs/>
                <w:i/>
                <w:iCs/>
                <w:color w:val="auto"/>
              </w:rPr>
              <w:t xml:space="preserve">P ed eseguito il download dei </w:t>
            </w:r>
            <w:r w:rsidR="00F64067" w:rsidRPr="00F64067">
              <w:rPr>
                <w:b w:val="0"/>
                <w:bCs/>
                <w:i/>
                <w:iCs/>
                <w:color w:val="auto"/>
              </w:rPr>
              <w:t xml:space="preserve">                        </w:t>
            </w:r>
            <w:r w:rsidR="005D224F" w:rsidRPr="00F64067">
              <w:rPr>
                <w:b w:val="0"/>
                <w:bCs/>
                <w:i/>
                <w:iCs/>
                <w:color w:val="auto"/>
              </w:rPr>
              <w:t>nomi</w:t>
            </w:r>
            <w:r w:rsidR="00F64067" w:rsidRPr="00F64067">
              <w:rPr>
                <w:b w:val="0"/>
                <w:bCs/>
                <w:i/>
                <w:iCs/>
                <w:color w:val="auto"/>
              </w:rPr>
              <w:t xml:space="preserve"> </w:t>
            </w:r>
            <w:r w:rsidR="005D224F" w:rsidRPr="00F64067">
              <w:rPr>
                <w:b w:val="0"/>
                <w:bCs/>
                <w:i/>
                <w:iCs/>
                <w:color w:val="auto"/>
              </w:rPr>
              <w:t>utenti successivamente analizzati:</w:t>
            </w:r>
          </w:p>
          <w:p w14:paraId="35D5A7F7" w14:textId="66DCD9A5" w:rsidR="00F64067" w:rsidRDefault="00647610" w:rsidP="008F0C69">
            <w:pPr>
              <w:pStyle w:val="Contenuto"/>
            </w:pPr>
            <w:r w:rsidRPr="005D224F">
              <w:rPr>
                <w:b/>
                <w:noProof/>
              </w:rPr>
              <w:drawing>
                <wp:anchor distT="0" distB="0" distL="114300" distR="114300" simplePos="0" relativeHeight="251691008" behindDoc="0" locked="0" layoutInCell="1" allowOverlap="1" wp14:anchorId="12455414" wp14:editId="110B9CB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90170</wp:posOffset>
                  </wp:positionV>
                  <wp:extent cx="6362700" cy="2551430"/>
                  <wp:effectExtent l="0" t="0" r="0" b="1270"/>
                  <wp:wrapSquare wrapText="bothSides"/>
                  <wp:docPr id="1114988427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700" cy="2551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3B91EBE3" w14:textId="77777777" w:rsidR="00551BA5" w:rsidRDefault="00551BA5" w:rsidP="00551BA5">
            <w:pPr>
              <w:pStyle w:val="Contenuto"/>
              <w:rPr>
                <w:b/>
                <w:bCs/>
                <w:i/>
                <w:iCs/>
              </w:rPr>
            </w:pPr>
          </w:p>
          <w:p w14:paraId="42C2466D" w14:textId="77777777" w:rsidR="00551BA5" w:rsidRPr="00551BA5" w:rsidRDefault="00551BA5" w:rsidP="00551BA5">
            <w:pPr>
              <w:pStyle w:val="Contenuto"/>
              <w:rPr>
                <w:b/>
                <w:bCs/>
                <w:i/>
                <w:iCs/>
              </w:rPr>
            </w:pPr>
          </w:p>
          <w:p w14:paraId="64F017B1" w14:textId="7770C065" w:rsidR="00F64067" w:rsidRPr="00F64067" w:rsidRDefault="00F64067" w:rsidP="00F64067">
            <w:pPr>
              <w:pStyle w:val="Contenuto"/>
              <w:numPr>
                <w:ilvl w:val="0"/>
                <w:numId w:val="16"/>
              </w:numPr>
              <w:rPr>
                <w:b/>
                <w:bCs/>
                <w:i/>
                <w:iCs/>
              </w:rPr>
            </w:pPr>
            <w:r w:rsidRPr="00F64067">
              <w:rPr>
                <w:b/>
                <w:bCs/>
                <w:i/>
                <w:iCs/>
                <w:color w:val="auto"/>
              </w:rPr>
              <w:lastRenderedPageBreak/>
              <w:t>Attacco Brute-Force via SSH:</w:t>
            </w:r>
          </w:p>
          <w:p w14:paraId="769A4606" w14:textId="4A86482A" w:rsidR="00D44CB5" w:rsidRPr="00A874CC" w:rsidRDefault="00BE23F7" w:rsidP="00A874CC">
            <w:pPr>
              <w:pStyle w:val="Contenuto"/>
              <w:ind w:left="720"/>
              <w:rPr>
                <w:i/>
                <w:iCs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4280E1E3" wp14:editId="6D61B58D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2474595</wp:posOffset>
                  </wp:positionV>
                  <wp:extent cx="6371590" cy="807720"/>
                  <wp:effectExtent l="0" t="0" r="0" b="0"/>
                  <wp:wrapSquare wrapText="bothSides"/>
                  <wp:docPr id="1664223087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223087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590" cy="80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4A43C362" wp14:editId="5DE5A9AD">
                  <wp:simplePos x="0" y="0"/>
                  <wp:positionH relativeFrom="column">
                    <wp:posOffset>81915</wp:posOffset>
                  </wp:positionH>
                  <wp:positionV relativeFrom="paragraph">
                    <wp:posOffset>911225</wp:posOffset>
                  </wp:positionV>
                  <wp:extent cx="6371590" cy="1306830"/>
                  <wp:effectExtent l="0" t="0" r="0" b="7620"/>
                  <wp:wrapSquare wrapText="bothSides"/>
                  <wp:docPr id="403132913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132913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590" cy="130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F64067" w:rsidRPr="00F64067">
              <w:rPr>
                <w:i/>
                <w:iCs/>
                <w:color w:val="auto"/>
              </w:rPr>
              <w:t xml:space="preserve">È stato  </w:t>
            </w:r>
            <w:r w:rsidR="00F64067">
              <w:rPr>
                <w:i/>
                <w:iCs/>
                <w:color w:val="auto"/>
              </w:rPr>
              <w:t>implementato lo</w:t>
            </w:r>
            <w:r w:rsidR="00F64067" w:rsidRPr="00F64067">
              <w:rPr>
                <w:i/>
                <w:iCs/>
                <w:color w:val="auto"/>
              </w:rPr>
              <w:t xml:space="preserve"> strumento Hydra per testare le password sul target provando uno per uno i nomi utenti del file di testo, </w:t>
            </w:r>
            <w:r w:rsidR="00F64067">
              <w:rPr>
                <w:i/>
                <w:iCs/>
                <w:color w:val="auto"/>
              </w:rPr>
              <w:t xml:space="preserve">di cui </w:t>
            </w:r>
            <w:r w:rsidR="00F64067" w:rsidRPr="00F64067">
              <w:rPr>
                <w:i/>
                <w:iCs/>
                <w:color w:val="auto"/>
              </w:rPr>
              <w:t>viene rilevata solo una corrispondenza della password con “anne”</w:t>
            </w:r>
          </w:p>
        </w:tc>
      </w:tr>
      <w:tr w:rsidR="0062386B" w:rsidRPr="00800D52" w14:paraId="513A4722" w14:textId="77777777" w:rsidTr="006F320F">
        <w:trPr>
          <w:trHeight w:val="5931"/>
        </w:trPr>
        <w:tc>
          <w:tcPr>
            <w:tcW w:w="10750" w:type="dxa"/>
          </w:tcPr>
          <w:p w14:paraId="185D2764" w14:textId="3EA6C643" w:rsidR="00D44CB5" w:rsidRPr="00551BA5" w:rsidRDefault="001B0D09" w:rsidP="00551BA5">
            <w:pPr>
              <w:pStyle w:val="Nome"/>
              <w:jc w:val="left"/>
              <w:rPr>
                <w:noProof/>
              </w:rPr>
            </w:pPr>
            <w:r w:rsidRPr="001B0D09">
              <w:rPr>
                <w:b w:val="0"/>
                <w:bCs/>
                <w:i/>
                <w:iCs/>
                <w:noProof/>
                <w:color w:val="auto"/>
              </w:rPr>
              <w:lastRenderedPageBreak/>
              <w:t>Risultato: Lo strumento ha identificato con successo la password “princess” per utente “anne” confermando la presenza di credenziali deboli e la totale assenza di meccanismi di blocco degli utenti sul servizio SSH.</w:t>
            </w:r>
          </w:p>
          <w:p w14:paraId="1BA888D2" w14:textId="77777777" w:rsidR="00A874CC" w:rsidRDefault="00A874CC" w:rsidP="00D44CB5">
            <w:pPr>
              <w:pStyle w:val="Nome"/>
              <w:jc w:val="left"/>
              <w:rPr>
                <w:b w:val="0"/>
                <w:bCs/>
                <w:i/>
                <w:iCs/>
                <w:noProof/>
                <w:color w:val="auto"/>
              </w:rPr>
            </w:pPr>
          </w:p>
          <w:p w14:paraId="193CF124" w14:textId="6D74226B" w:rsidR="008D5968" w:rsidRPr="000D2869" w:rsidRDefault="008D5968" w:rsidP="008D5968">
            <w:pPr>
              <w:pStyle w:val="Nome"/>
              <w:numPr>
                <w:ilvl w:val="0"/>
                <w:numId w:val="16"/>
              </w:numPr>
              <w:jc w:val="left"/>
              <w:rPr>
                <w:i/>
                <w:iCs/>
                <w:noProof/>
                <w:color w:val="auto"/>
              </w:rPr>
            </w:pPr>
            <w:r w:rsidRPr="000D2869">
              <w:rPr>
                <w:i/>
                <w:iCs/>
                <w:noProof/>
                <w:color w:val="auto"/>
              </w:rPr>
              <w:t xml:space="preserve">Accesso Remoto (Presa di controllo e Privilage escalation): </w:t>
            </w:r>
          </w:p>
          <w:p w14:paraId="7634A2F9" w14:textId="70D3FE61" w:rsidR="008D5968" w:rsidRDefault="000C42CB" w:rsidP="00A874CC">
            <w:pPr>
              <w:pStyle w:val="Nome"/>
              <w:jc w:val="left"/>
              <w:rPr>
                <w:b w:val="0"/>
                <w:bCs/>
                <w:i/>
                <w:iCs/>
                <w:noProof/>
                <w:color w:val="auto"/>
              </w:rPr>
            </w:pPr>
            <w:r>
              <w:rPr>
                <w:b w:val="0"/>
                <w:bCs/>
                <w:i/>
                <w:iCs/>
                <w:noProof/>
                <w:color w:val="auto"/>
              </w:rPr>
              <w:drawing>
                <wp:anchor distT="0" distB="0" distL="114300" distR="114300" simplePos="0" relativeHeight="251694080" behindDoc="0" locked="0" layoutInCell="1" allowOverlap="1" wp14:anchorId="790575F0" wp14:editId="220BBAC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2440305</wp:posOffset>
                  </wp:positionV>
                  <wp:extent cx="6362700" cy="1228725"/>
                  <wp:effectExtent l="0" t="0" r="0" b="9525"/>
                  <wp:wrapSquare wrapText="bothSides"/>
                  <wp:docPr id="107061992" name="Immagin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7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8D5968">
              <w:rPr>
                <w:b w:val="0"/>
                <w:bCs/>
                <w:i/>
                <w:iCs/>
                <w:noProof/>
                <w:color w:val="auto"/>
              </w:rPr>
              <w:drawing>
                <wp:anchor distT="0" distB="0" distL="114300" distR="114300" simplePos="0" relativeHeight="251693056" behindDoc="0" locked="0" layoutInCell="1" allowOverlap="1" wp14:anchorId="0A7EF838" wp14:editId="05BFF26C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510540</wp:posOffset>
                  </wp:positionV>
                  <wp:extent cx="6315075" cy="1743075"/>
                  <wp:effectExtent l="0" t="0" r="9525" b="9525"/>
                  <wp:wrapSquare wrapText="bothSides"/>
                  <wp:docPr id="1849750525" name="Immagin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5075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8D5968">
              <w:rPr>
                <w:b w:val="0"/>
                <w:bCs/>
                <w:i/>
                <w:iCs/>
                <w:noProof/>
                <w:color w:val="auto"/>
              </w:rPr>
              <w:t>Stabilita una sessione SSH interattiva con le credenziali compromesse si effettua la privilege escalation prendendo il controllo totale del dispositivo:</w:t>
            </w:r>
          </w:p>
          <w:p w14:paraId="6CF1BC27" w14:textId="51D844CB" w:rsidR="008D5968" w:rsidRDefault="000D2869" w:rsidP="008D5968">
            <w:pPr>
              <w:pStyle w:val="Nome"/>
              <w:jc w:val="left"/>
              <w:rPr>
                <w:i/>
                <w:iCs/>
                <w:noProof/>
                <w:color w:val="auto"/>
              </w:rPr>
            </w:pPr>
            <w:r w:rsidRPr="000D2869">
              <w:rPr>
                <w:i/>
                <w:iCs/>
                <w:noProof/>
                <w:color w:val="auto"/>
              </w:rPr>
              <w:t>Risultato: Tramite le credenziali compromesse è stato possibile prendere il controllo come root e trovare la “Flag.txt”</w:t>
            </w:r>
          </w:p>
          <w:p w14:paraId="3A7A3F48" w14:textId="6ECB3A2F" w:rsidR="000C42CB" w:rsidRDefault="00404CF5" w:rsidP="006A48A5">
            <w:pPr>
              <w:pStyle w:val="Titolo1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lastRenderedPageBreak/>
              <w:t>EXECUTIVE SUMMURY</w:t>
            </w:r>
          </w:p>
          <w:p w14:paraId="359DFE69" w14:textId="020FFC92" w:rsidR="00404CF5" w:rsidRDefault="00404CF5" w:rsidP="002B0335">
            <w:pPr>
              <w:rPr>
                <w:b w:val="0"/>
                <w:bCs/>
                <w:i/>
                <w:iCs/>
                <w:noProof/>
                <w:color w:val="auto"/>
              </w:rPr>
            </w:pPr>
            <w:r w:rsidRPr="00025E6C">
              <w:rPr>
                <w:b w:val="0"/>
                <w:bCs/>
                <w:i/>
                <w:iCs/>
                <w:noProof/>
                <w:color w:val="auto"/>
              </w:rPr>
              <w:t xml:space="preserve">È stata condotta una simulazione d’attacco controllata sulla macchina target denominata </w:t>
            </w:r>
            <w:r w:rsidRPr="00AD2C31">
              <w:rPr>
                <w:i/>
                <w:iCs/>
                <w:noProof/>
                <w:color w:val="auto"/>
              </w:rPr>
              <w:t>Bsidesvancouver2018</w:t>
            </w:r>
            <w:r w:rsidRPr="00025E6C">
              <w:rPr>
                <w:b w:val="0"/>
                <w:bCs/>
                <w:i/>
                <w:iCs/>
                <w:noProof/>
                <w:color w:val="auto"/>
              </w:rPr>
              <w:t xml:space="preserve">. L’obbiettivo dell’intervento è stato quello di valutare la solidità delle difese perimetrali e interne della rete. Il test ha simulato il comportamento di un utente malintenzionato che opera all’interno della rete locale (LAN) </w:t>
            </w:r>
            <w:r w:rsidR="00D829EB" w:rsidRPr="00025E6C">
              <w:rPr>
                <w:b w:val="0"/>
                <w:bCs/>
                <w:i/>
                <w:iCs/>
                <w:noProof/>
                <w:color w:val="auto"/>
              </w:rPr>
              <w:t>.</w:t>
            </w:r>
          </w:p>
          <w:p w14:paraId="08D30874" w14:textId="77777777" w:rsidR="00025E6C" w:rsidRPr="00025E6C" w:rsidRDefault="00025E6C" w:rsidP="002B0335">
            <w:pPr>
              <w:rPr>
                <w:b w:val="0"/>
                <w:bCs/>
                <w:i/>
                <w:iCs/>
                <w:noProof/>
                <w:color w:val="auto"/>
              </w:rPr>
            </w:pPr>
          </w:p>
          <w:p w14:paraId="77F04382" w14:textId="77777777" w:rsidR="0086307F" w:rsidRPr="009469E5" w:rsidRDefault="00D829EB" w:rsidP="002B0335">
            <w:pPr>
              <w:pStyle w:val="Contenuto"/>
              <w:rPr>
                <w:bCs/>
                <w:i/>
                <w:iCs/>
                <w:noProof/>
                <w:color w:val="171717" w:themeColor="background2" w:themeShade="1A"/>
              </w:rPr>
            </w:pPr>
            <w:r w:rsidRPr="009469E5">
              <w:rPr>
                <w:bCs/>
                <w:i/>
                <w:iCs/>
                <w:noProof/>
                <w:sz w:val="36"/>
                <w:szCs w:val="28"/>
              </w:rPr>
              <w:t>Sintesi dei Rischi rilevati e Impatto:</w:t>
            </w:r>
            <w:r w:rsidR="0086307F" w:rsidRPr="009469E5">
              <w:rPr>
                <w:bCs/>
                <w:i/>
                <w:iCs/>
                <w:noProof/>
                <w:color w:val="171717" w:themeColor="background2" w:themeShade="1A"/>
              </w:rPr>
              <w:t xml:space="preserve"> </w:t>
            </w:r>
          </w:p>
          <w:p w14:paraId="691B1417" w14:textId="77777777" w:rsidR="009469E5" w:rsidRPr="009469E5" w:rsidRDefault="009469E5" w:rsidP="002B0335">
            <w:pPr>
              <w:pStyle w:val="Contenuto"/>
              <w:rPr>
                <w:bCs/>
                <w:i/>
                <w:iCs/>
                <w:noProof/>
                <w:color w:val="171717" w:themeColor="background2" w:themeShade="1A"/>
              </w:rPr>
            </w:pPr>
          </w:p>
          <w:p w14:paraId="4E149FE4" w14:textId="38495AC5" w:rsidR="009469E5" w:rsidRPr="009469E5" w:rsidRDefault="009469E5" w:rsidP="002B0335">
            <w:pPr>
              <w:pStyle w:val="Contenuto"/>
              <w:rPr>
                <w:bCs/>
                <w:i/>
                <w:iCs/>
                <w:noProof/>
                <w:color w:val="171717" w:themeColor="background2" w:themeShade="1A"/>
              </w:rPr>
            </w:pPr>
            <w:r w:rsidRPr="00AD2C31">
              <w:rPr>
                <w:b/>
                <w:i/>
                <w:iCs/>
                <w:noProof/>
                <w:color w:val="171717" w:themeColor="background2" w:themeShade="1A"/>
              </w:rPr>
              <w:t>Fuga di informazioni Sensibili (Servizio FTP):</w:t>
            </w:r>
            <w:r w:rsidRPr="009469E5">
              <w:rPr>
                <w:bCs/>
                <w:i/>
                <w:iCs/>
                <w:noProof/>
                <w:color w:val="171717" w:themeColor="background2" w:themeShade="1A"/>
              </w:rPr>
              <w:t xml:space="preserve"> Tramite la simulazione è emersa la possibilità di accedere pubblicamente senza alcuna password. Questa vulnerabilità ha permesso nella simulazione il furto di un file contenente i nomi di utenti della macchina.</w:t>
            </w:r>
          </w:p>
          <w:p w14:paraId="4314AF69" w14:textId="77777777" w:rsidR="009469E5" w:rsidRPr="009469E5" w:rsidRDefault="009469E5" w:rsidP="002B0335">
            <w:pPr>
              <w:pStyle w:val="Contenuto"/>
              <w:rPr>
                <w:bCs/>
                <w:i/>
                <w:iCs/>
                <w:noProof/>
                <w:color w:val="171717" w:themeColor="background2" w:themeShade="1A"/>
              </w:rPr>
            </w:pPr>
          </w:p>
          <w:p w14:paraId="74119EA4" w14:textId="77777777" w:rsidR="00630FA9" w:rsidRDefault="009469E5" w:rsidP="002B0335">
            <w:pPr>
              <w:pStyle w:val="Contenuto"/>
              <w:rPr>
                <w:bCs/>
                <w:i/>
                <w:iCs/>
                <w:noProof/>
                <w:color w:val="171717" w:themeColor="background2" w:themeShade="1A"/>
              </w:rPr>
            </w:pPr>
            <w:r w:rsidRPr="00AD2C31">
              <w:rPr>
                <w:b/>
                <w:i/>
                <w:iCs/>
                <w:noProof/>
                <w:color w:val="171717" w:themeColor="background2" w:themeShade="1A"/>
              </w:rPr>
              <w:t>Esposizione Pubblica di cartelle di Backup</w:t>
            </w:r>
            <w:r w:rsidRPr="009469E5">
              <w:rPr>
                <w:bCs/>
                <w:i/>
                <w:iCs/>
                <w:noProof/>
                <w:color w:val="171717" w:themeColor="background2" w:themeShade="1A"/>
              </w:rPr>
              <w:t>: Tramite la simulazione è emersa la presenza di cartelle riservate contententi file di backup di sistema di gestione contenuti su WordPress.</w:t>
            </w:r>
            <w:r w:rsidR="00630FA9">
              <w:rPr>
                <w:bCs/>
                <w:i/>
                <w:iCs/>
                <w:noProof/>
                <w:color w:val="171717" w:themeColor="background2" w:themeShade="1A"/>
              </w:rPr>
              <w:t xml:space="preserve"> Questo ha facilitato la mappatura della struttura.</w:t>
            </w:r>
          </w:p>
          <w:p w14:paraId="0EC57A83" w14:textId="77777777" w:rsidR="00630FA9" w:rsidRDefault="00630FA9" w:rsidP="002B0335">
            <w:pPr>
              <w:pStyle w:val="Contenuto"/>
              <w:rPr>
                <w:bCs/>
                <w:i/>
                <w:iCs/>
                <w:noProof/>
                <w:color w:val="171717" w:themeColor="background2" w:themeShade="1A"/>
              </w:rPr>
            </w:pPr>
          </w:p>
          <w:p w14:paraId="32FDEA69" w14:textId="60DFC820" w:rsidR="009469E5" w:rsidRPr="009469E5" w:rsidRDefault="00630FA9" w:rsidP="002B0335">
            <w:pPr>
              <w:pStyle w:val="Contenuto"/>
              <w:rPr>
                <w:bCs/>
                <w:i/>
                <w:iCs/>
                <w:noProof/>
                <w:color w:val="171717" w:themeColor="background2" w:themeShade="1A"/>
              </w:rPr>
            </w:pPr>
            <w:r w:rsidRPr="00AD2C31">
              <w:rPr>
                <w:b/>
                <w:i/>
                <w:iCs/>
                <w:noProof/>
                <w:color w:val="171717" w:themeColor="background2" w:themeShade="1A"/>
              </w:rPr>
              <w:t>Accesso Remoto (SSH) fragile e Privilage Escalation</w:t>
            </w:r>
            <w:r>
              <w:rPr>
                <w:bCs/>
                <w:i/>
                <w:iCs/>
                <w:noProof/>
                <w:color w:val="171717" w:themeColor="background2" w:themeShade="1A"/>
              </w:rPr>
              <w:t>: Sfruttando i nomi utenti rubati tramite il servizio FTP, è stato possibile attraverso attacchi di brute-force con lo strumento hydra tentare in maniera automatica attacchi per indovinare la password, a causa della totale assenza di limiti di tentativi e blocchi. Una volta entrati la presenza di configurazioni deboli ha permesso di assumere il controllo ottenendo i privilegi massimi (root) del sistema.</w:t>
            </w:r>
          </w:p>
          <w:p w14:paraId="21047EAA" w14:textId="77777777" w:rsidR="009469E5" w:rsidRDefault="009469E5" w:rsidP="002B0335">
            <w:pPr>
              <w:pStyle w:val="Contenuto"/>
              <w:rPr>
                <w:b/>
                <w:bCs/>
                <w:i/>
                <w:iCs/>
                <w:noProof/>
                <w:color w:val="171717" w:themeColor="background2" w:themeShade="1A"/>
              </w:rPr>
            </w:pPr>
          </w:p>
          <w:p w14:paraId="61F2B92F" w14:textId="77777777" w:rsidR="009469E5" w:rsidRPr="00630FA9" w:rsidRDefault="009469E5" w:rsidP="00630FA9">
            <w:pPr>
              <w:rPr>
                <w:i/>
                <w:iCs/>
                <w:noProof/>
                <w:sz w:val="36"/>
                <w:szCs w:val="28"/>
              </w:rPr>
            </w:pPr>
          </w:p>
          <w:p w14:paraId="07D14785" w14:textId="12D81FE9" w:rsidR="009469E5" w:rsidRPr="00630FA9" w:rsidRDefault="00630FA9" w:rsidP="00630FA9">
            <w:pPr>
              <w:rPr>
                <w:i/>
                <w:iCs/>
                <w:noProof/>
                <w:sz w:val="36"/>
                <w:szCs w:val="28"/>
              </w:rPr>
            </w:pPr>
            <w:r w:rsidRPr="00630FA9">
              <w:rPr>
                <w:i/>
                <w:iCs/>
                <w:noProof/>
                <w:sz w:val="36"/>
                <w:szCs w:val="28"/>
              </w:rPr>
              <w:t>Schema Generale del rischio:</w:t>
            </w:r>
          </w:p>
          <w:p w14:paraId="4F02F43B" w14:textId="77777777" w:rsidR="005770F8" w:rsidRPr="009469E5" w:rsidRDefault="005770F8" w:rsidP="002B0335">
            <w:pPr>
              <w:pStyle w:val="Contenuto"/>
              <w:rPr>
                <w:b/>
                <w:bCs/>
                <w:i/>
                <w:iCs/>
                <w:noProof/>
                <w:color w:val="171717" w:themeColor="background2" w:themeShade="1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80"/>
              <w:gridCol w:w="1552"/>
              <w:gridCol w:w="3725"/>
              <w:gridCol w:w="2893"/>
            </w:tblGrid>
            <w:tr w:rsidR="005770F8" w:rsidRPr="009469E5" w14:paraId="0D44967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61F08818" w14:textId="77777777" w:rsidR="005770F8" w:rsidRPr="009469E5" w:rsidRDefault="005770F8" w:rsidP="005770F8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Cs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</w:pPr>
                  <w:r w:rsidRPr="009469E5">
                    <w:rPr>
                      <w:rFonts w:ascii="Arial" w:eastAsia="Times New Roman" w:hAnsi="Arial" w:cs="Arial"/>
                      <w:bCs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  <w:t>Vulnerabilità Identificata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63A1FD53" w14:textId="77777777" w:rsidR="005770F8" w:rsidRPr="009469E5" w:rsidRDefault="005770F8" w:rsidP="005770F8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Cs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</w:pPr>
                  <w:r w:rsidRPr="009469E5">
                    <w:rPr>
                      <w:rFonts w:ascii="Arial" w:eastAsia="Times New Roman" w:hAnsi="Arial" w:cs="Arial"/>
                      <w:bCs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  <w:t>Rischio Iniziale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5880359D" w14:textId="77777777" w:rsidR="005770F8" w:rsidRPr="009469E5" w:rsidRDefault="005770F8" w:rsidP="005770F8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Cs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</w:pPr>
                  <w:r w:rsidRPr="009469E5">
                    <w:rPr>
                      <w:rFonts w:ascii="Arial" w:eastAsia="Times New Roman" w:hAnsi="Arial" w:cs="Arial"/>
                      <w:bCs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  <w:t>Impatto Potenzialmente Subito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995A76B" w14:textId="77777777" w:rsidR="005770F8" w:rsidRPr="009469E5" w:rsidRDefault="005770F8" w:rsidP="005770F8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Cs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</w:pPr>
                  <w:r w:rsidRPr="009469E5">
                    <w:rPr>
                      <w:rFonts w:ascii="Arial" w:eastAsia="Times New Roman" w:hAnsi="Arial" w:cs="Arial"/>
                      <w:bCs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  <w:t>Stato Post-Remediation</w:t>
                  </w:r>
                </w:p>
              </w:tc>
            </w:tr>
            <w:tr w:rsidR="005770F8" w:rsidRPr="009469E5" w14:paraId="1C55628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1B4DA1A9" w14:textId="77777777" w:rsidR="005770F8" w:rsidRPr="009469E5" w:rsidRDefault="005770F8" w:rsidP="005770F8">
                  <w:pPr>
                    <w:spacing w:line="240" w:lineRule="auto"/>
                    <w:rPr>
                      <w:rFonts w:ascii="Arial" w:eastAsia="Times New Roman" w:hAnsi="Arial" w:cs="Arial"/>
                      <w:bCs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</w:pPr>
                  <w:r w:rsidRPr="009469E5">
                    <w:rPr>
                      <w:rFonts w:ascii="Arial" w:eastAsia="Times New Roman" w:hAnsi="Arial" w:cs="Arial"/>
                      <w:bCs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  <w:t>Accesso Anonimo FTP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0C3F93FC" w14:textId="77777777" w:rsidR="005770F8" w:rsidRPr="009469E5" w:rsidRDefault="005770F8" w:rsidP="005770F8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i/>
                      <w:iCs/>
                      <w:color w:val="EE0000"/>
                      <w:sz w:val="21"/>
                      <w:szCs w:val="21"/>
                      <w:lang w:eastAsia="it-IT"/>
                    </w:rPr>
                  </w:pPr>
                  <w:r w:rsidRPr="009469E5">
                    <w:rPr>
                      <w:rFonts w:ascii="Arial" w:eastAsia="Times New Roman" w:hAnsi="Arial" w:cs="Arial"/>
                      <w:bCs/>
                      <w:i/>
                      <w:iCs/>
                      <w:color w:val="EE0000"/>
                      <w:sz w:val="21"/>
                      <w:szCs w:val="21"/>
                      <w:lang w:eastAsia="it-IT"/>
                    </w:rPr>
                    <w:t>ALTO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7E1CD7E0" w14:textId="50842F69" w:rsidR="005770F8" w:rsidRPr="009469E5" w:rsidRDefault="005770F8" w:rsidP="005770F8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</w:pPr>
                  <w:r w:rsidRPr="009469E5">
                    <w:rPr>
                      <w:rFonts w:ascii="Arial" w:eastAsia="Times New Roman" w:hAnsi="Arial" w:cs="Arial"/>
                      <w:b w:val="0"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  <w:t xml:space="preserve">Furto di credenziali e liste utenti 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3392A875" w14:textId="77777777" w:rsidR="005770F8" w:rsidRPr="009469E5" w:rsidRDefault="005770F8" w:rsidP="005770F8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</w:pPr>
                  <w:r w:rsidRPr="009469E5">
                    <w:rPr>
                      <w:rFonts w:ascii="Arial" w:eastAsia="Times New Roman" w:hAnsi="Arial" w:cs="Arial"/>
                      <w:bCs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  <w:t>RISOLTO</w:t>
                  </w:r>
                  <w:r w:rsidRPr="009469E5">
                    <w:rPr>
                      <w:rFonts w:ascii="Arial" w:eastAsia="Times New Roman" w:hAnsi="Arial" w:cs="Arial"/>
                      <w:b w:val="0"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  <w:t xml:space="preserve"> (Accesso Chiuso)</w:t>
                  </w:r>
                </w:p>
              </w:tc>
            </w:tr>
            <w:tr w:rsidR="005770F8" w:rsidRPr="009469E5" w14:paraId="08CCDA35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12B29118" w14:textId="77777777" w:rsidR="005770F8" w:rsidRPr="009469E5" w:rsidRDefault="005770F8" w:rsidP="005770F8">
                  <w:pPr>
                    <w:spacing w:line="240" w:lineRule="auto"/>
                    <w:rPr>
                      <w:rFonts w:ascii="Arial" w:eastAsia="Times New Roman" w:hAnsi="Arial" w:cs="Arial"/>
                      <w:bCs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</w:pPr>
                  <w:r w:rsidRPr="009469E5">
                    <w:rPr>
                      <w:rFonts w:ascii="Arial" w:eastAsia="Times New Roman" w:hAnsi="Arial" w:cs="Arial"/>
                      <w:bCs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  <w:t>Esposizione Cartelle Web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6774FF56" w14:textId="77777777" w:rsidR="005770F8" w:rsidRPr="009469E5" w:rsidRDefault="005770F8" w:rsidP="005770F8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i/>
                      <w:iCs/>
                      <w:color w:val="EE0000"/>
                      <w:sz w:val="21"/>
                      <w:szCs w:val="21"/>
                      <w:lang w:eastAsia="it-IT"/>
                    </w:rPr>
                  </w:pPr>
                  <w:r w:rsidRPr="009469E5">
                    <w:rPr>
                      <w:rFonts w:ascii="Arial" w:eastAsia="Times New Roman" w:hAnsi="Arial" w:cs="Arial"/>
                      <w:bCs/>
                      <w:i/>
                      <w:iCs/>
                      <w:color w:val="FFFF00"/>
                      <w:sz w:val="21"/>
                      <w:szCs w:val="21"/>
                      <w:lang w:eastAsia="it-IT"/>
                    </w:rPr>
                    <w:t>MEDIO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0E747A3C" w14:textId="77777777" w:rsidR="005770F8" w:rsidRPr="009469E5" w:rsidRDefault="005770F8" w:rsidP="005770F8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</w:pPr>
                  <w:r w:rsidRPr="009469E5">
                    <w:rPr>
                      <w:rFonts w:ascii="Arial" w:eastAsia="Times New Roman" w:hAnsi="Arial" w:cs="Arial"/>
                      <w:b w:val="0"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  <w:t>Individuazione file di backup e codici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25820A2B" w14:textId="7ED7BBCF" w:rsidR="005770F8" w:rsidRPr="009469E5" w:rsidRDefault="005770F8" w:rsidP="005770F8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</w:pPr>
                  <w:r w:rsidRPr="009469E5">
                    <w:rPr>
                      <w:rFonts w:ascii="Arial" w:eastAsia="Times New Roman" w:hAnsi="Arial" w:cs="Arial"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  <w:t>/</w:t>
                  </w:r>
                </w:p>
              </w:tc>
            </w:tr>
            <w:tr w:rsidR="005770F8" w:rsidRPr="009469E5" w14:paraId="2F01484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35DBDAC7" w14:textId="77777777" w:rsidR="005770F8" w:rsidRPr="009469E5" w:rsidRDefault="005770F8" w:rsidP="005770F8">
                  <w:pPr>
                    <w:spacing w:line="240" w:lineRule="auto"/>
                    <w:rPr>
                      <w:rFonts w:ascii="Arial" w:eastAsia="Times New Roman" w:hAnsi="Arial" w:cs="Arial"/>
                      <w:bCs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</w:pPr>
                  <w:r w:rsidRPr="009469E5">
                    <w:rPr>
                      <w:rFonts w:ascii="Arial" w:eastAsia="Times New Roman" w:hAnsi="Arial" w:cs="Arial"/>
                      <w:bCs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  <w:t>Brute-Force su SSH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E64CE9F" w14:textId="77777777" w:rsidR="005770F8" w:rsidRPr="009469E5" w:rsidRDefault="005770F8" w:rsidP="005770F8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i/>
                      <w:iCs/>
                      <w:color w:val="EE0000"/>
                      <w:sz w:val="21"/>
                      <w:szCs w:val="21"/>
                      <w:lang w:eastAsia="it-IT"/>
                    </w:rPr>
                  </w:pPr>
                  <w:r w:rsidRPr="009469E5">
                    <w:rPr>
                      <w:rFonts w:ascii="Arial" w:eastAsia="Times New Roman" w:hAnsi="Arial" w:cs="Arial"/>
                      <w:bCs/>
                      <w:i/>
                      <w:iCs/>
                      <w:color w:val="C00000"/>
                      <w:sz w:val="21"/>
                      <w:szCs w:val="21"/>
                      <w:lang w:eastAsia="it-IT"/>
                    </w:rPr>
                    <w:t>CRITICO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0C578ACC" w14:textId="243174B1" w:rsidR="005770F8" w:rsidRPr="009469E5" w:rsidRDefault="005770F8" w:rsidP="005770F8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</w:pPr>
                  <w:r w:rsidRPr="009469E5">
                    <w:rPr>
                      <w:rFonts w:ascii="Arial" w:eastAsia="Times New Roman" w:hAnsi="Arial" w:cs="Arial"/>
                      <w:b w:val="0"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  <w:t xml:space="preserve">Accesso abusivo e controllo del server </w:t>
                  </w: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15747034" w14:textId="77777777" w:rsidR="005770F8" w:rsidRPr="009469E5" w:rsidRDefault="005770F8" w:rsidP="005770F8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</w:pPr>
                  <w:r w:rsidRPr="009469E5">
                    <w:rPr>
                      <w:rFonts w:ascii="Arial" w:eastAsia="Times New Roman" w:hAnsi="Arial" w:cs="Arial"/>
                      <w:bCs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  <w:t>RISOLTO</w:t>
                  </w:r>
                  <w:r w:rsidRPr="009469E5">
                    <w:rPr>
                      <w:rFonts w:ascii="Arial" w:eastAsia="Times New Roman" w:hAnsi="Arial" w:cs="Arial"/>
                      <w:b w:val="0"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  <w:t xml:space="preserve"> (Blocco Tentativi)</w:t>
                  </w:r>
                </w:p>
              </w:tc>
            </w:tr>
            <w:tr w:rsidR="005770F8" w:rsidRPr="009469E5" w14:paraId="7B9B57A7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5F3F3112" w14:textId="77777777" w:rsidR="005770F8" w:rsidRPr="009469E5" w:rsidRDefault="005770F8" w:rsidP="005770F8">
                  <w:pPr>
                    <w:spacing w:line="240" w:lineRule="auto"/>
                    <w:rPr>
                      <w:rFonts w:ascii="Arial" w:eastAsia="Times New Roman" w:hAnsi="Arial" w:cs="Arial"/>
                      <w:bCs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</w:pPr>
                  <w:r w:rsidRPr="009469E5">
                    <w:rPr>
                      <w:rFonts w:ascii="Arial" w:eastAsia="Times New Roman" w:hAnsi="Arial" w:cs="Arial"/>
                      <w:bCs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  <w:t>Privilegi di Root Elevati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164A78DA" w14:textId="77777777" w:rsidR="005770F8" w:rsidRPr="009469E5" w:rsidRDefault="005770F8" w:rsidP="005770F8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i/>
                      <w:iCs/>
                      <w:color w:val="EE0000"/>
                      <w:sz w:val="21"/>
                      <w:szCs w:val="21"/>
                      <w:lang w:eastAsia="it-IT"/>
                    </w:rPr>
                  </w:pPr>
                  <w:r w:rsidRPr="009469E5">
                    <w:rPr>
                      <w:rFonts w:ascii="Arial" w:eastAsia="Times New Roman" w:hAnsi="Arial" w:cs="Arial"/>
                      <w:bCs/>
                      <w:i/>
                      <w:iCs/>
                      <w:color w:val="EE0000"/>
                      <w:sz w:val="21"/>
                      <w:szCs w:val="21"/>
                      <w:lang w:eastAsia="it-IT"/>
                    </w:rPr>
                    <w:t>ALTO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420AF998" w14:textId="77777777" w:rsidR="005770F8" w:rsidRPr="009469E5" w:rsidRDefault="005770F8" w:rsidP="005770F8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</w:pPr>
                  <w:r w:rsidRPr="009469E5">
                    <w:rPr>
                      <w:rFonts w:ascii="Arial" w:eastAsia="Times New Roman" w:hAnsi="Arial" w:cs="Arial"/>
                      <w:b w:val="0"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  <w:t>Compromissione totale dell'infrastruttura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3A16111D" w14:textId="77777777" w:rsidR="005770F8" w:rsidRPr="009469E5" w:rsidRDefault="005770F8" w:rsidP="005770F8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</w:pPr>
                  <w:r w:rsidRPr="009469E5">
                    <w:rPr>
                      <w:rFonts w:ascii="Arial" w:eastAsia="Times New Roman" w:hAnsi="Arial" w:cs="Arial"/>
                      <w:bCs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  <w:t>RISOLTO</w:t>
                  </w:r>
                  <w:r w:rsidRPr="009469E5">
                    <w:rPr>
                      <w:rFonts w:ascii="Arial" w:eastAsia="Times New Roman" w:hAnsi="Arial" w:cs="Arial"/>
                      <w:b w:val="0"/>
                      <w:i/>
                      <w:iCs/>
                      <w:color w:val="auto"/>
                      <w:sz w:val="21"/>
                      <w:szCs w:val="21"/>
                      <w:lang w:eastAsia="it-IT"/>
                    </w:rPr>
                    <w:t xml:space="preserve"> (Permessi Revocati)</w:t>
                  </w:r>
                </w:p>
              </w:tc>
            </w:tr>
          </w:tbl>
          <w:p w14:paraId="1085D081" w14:textId="77777777" w:rsidR="00F90648" w:rsidRDefault="00F90648" w:rsidP="006A48A5">
            <w:pPr>
              <w:pStyle w:val="Titolo1"/>
              <w:rPr>
                <w:i/>
                <w:iCs/>
                <w:noProof/>
              </w:rPr>
            </w:pPr>
          </w:p>
          <w:p w14:paraId="39EDB575" w14:textId="44D73E82" w:rsidR="0062386B" w:rsidRPr="00800D52" w:rsidRDefault="0062386B" w:rsidP="006A48A5">
            <w:pPr>
              <w:pStyle w:val="Titolo1"/>
              <w:rPr>
                <w:i/>
                <w:iCs/>
                <w:noProof/>
              </w:rPr>
            </w:pPr>
            <w:r w:rsidRPr="00800D52">
              <w:rPr>
                <w:i/>
                <w:iCs/>
                <w:noProof/>
              </w:rPr>
              <w:lastRenderedPageBreak/>
              <w:t>PIANO DI REMEDIATION</w:t>
            </w:r>
          </w:p>
          <w:p w14:paraId="6F57285C" w14:textId="3512F5C1" w:rsidR="0062386B" w:rsidRPr="00800D52" w:rsidRDefault="0062386B" w:rsidP="006A48A5">
            <w:pPr>
              <w:pStyle w:val="Nome"/>
              <w:jc w:val="left"/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</w:pPr>
            <w:r w:rsidRPr="00800D52"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 xml:space="preserve">Questa sezione descrive le contromisure e tecniche applicate sull’host target </w:t>
            </w:r>
            <w:r w:rsidRPr="005770F8">
              <w:rPr>
                <w:i/>
                <w:iCs/>
                <w:noProof/>
                <w:color w:val="171717" w:themeColor="background2" w:themeShade="1A"/>
              </w:rPr>
              <w:t>192.168.5</w:t>
            </w:r>
            <w:r w:rsidR="00F678C3" w:rsidRPr="005770F8">
              <w:rPr>
                <w:i/>
                <w:iCs/>
                <w:noProof/>
                <w:color w:val="171717" w:themeColor="background2" w:themeShade="1A"/>
              </w:rPr>
              <w:t>6</w:t>
            </w:r>
            <w:r w:rsidRPr="005770F8">
              <w:rPr>
                <w:i/>
                <w:iCs/>
                <w:noProof/>
                <w:color w:val="171717" w:themeColor="background2" w:themeShade="1A"/>
              </w:rPr>
              <w:t>.10</w:t>
            </w:r>
            <w:r w:rsidR="00F678C3" w:rsidRPr="005770F8">
              <w:rPr>
                <w:i/>
                <w:iCs/>
                <w:noProof/>
                <w:color w:val="171717" w:themeColor="background2" w:themeShade="1A"/>
              </w:rPr>
              <w:t>4</w:t>
            </w:r>
            <w:r w:rsidRPr="00800D52"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 xml:space="preserve"> per mitigare e risolvere i </w:t>
            </w:r>
            <w:r w:rsidR="00F678C3"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>3</w:t>
            </w:r>
            <w:r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 xml:space="preserve"> possibili</w:t>
            </w:r>
            <w:r w:rsidRPr="00800D52"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 xml:space="preserve"> vettori d’attacco precedentemente analizzati nella fase di scanning</w:t>
            </w:r>
            <w:r w:rsidR="00F678C3"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 xml:space="preserve"> e il più pericoloso appena mostrato nell’attacco di penetration testing</w:t>
            </w:r>
            <w:r w:rsidRPr="00800D52"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>.</w:t>
            </w:r>
          </w:p>
          <w:p w14:paraId="7DB44FF9" w14:textId="77777777" w:rsidR="0062386B" w:rsidRPr="00800D52" w:rsidRDefault="0062386B" w:rsidP="006A48A5">
            <w:pPr>
              <w:pStyle w:val="Nome"/>
              <w:jc w:val="left"/>
              <w:rPr>
                <w:b w:val="0"/>
                <w:bCs/>
                <w:i/>
                <w:iCs/>
                <w:noProof/>
              </w:rPr>
            </w:pPr>
          </w:p>
          <w:p w14:paraId="350189DA" w14:textId="1879F03F" w:rsidR="0062386B" w:rsidRPr="00800D52" w:rsidRDefault="0062386B" w:rsidP="006A48A5">
            <w:pPr>
              <w:pStyle w:val="Titolo2"/>
              <w:rPr>
                <w:b/>
                <w:bCs/>
                <w:i/>
                <w:iCs/>
                <w:noProof/>
              </w:rPr>
            </w:pPr>
            <w:r w:rsidRPr="00800D52">
              <w:rPr>
                <w:b/>
                <w:bCs/>
                <w:i/>
                <w:iCs/>
                <w:noProof/>
              </w:rPr>
              <w:t xml:space="preserve">Fase di REMEDIATION 01: </w:t>
            </w:r>
            <w:r w:rsidR="00F678C3">
              <w:rPr>
                <w:b/>
                <w:bCs/>
                <w:i/>
                <w:iCs/>
                <w:noProof/>
              </w:rPr>
              <w:t xml:space="preserve">Rimozione Accesso Anonimo ed esposizione </w:t>
            </w:r>
            <w:r w:rsidR="00606801">
              <w:rPr>
                <w:b/>
                <w:bCs/>
                <w:i/>
                <w:iCs/>
                <w:noProof/>
              </w:rPr>
              <w:t>di</w:t>
            </w:r>
            <w:r w:rsidR="00F678C3">
              <w:rPr>
                <w:b/>
                <w:bCs/>
                <w:i/>
                <w:iCs/>
                <w:noProof/>
              </w:rPr>
              <w:t xml:space="preserve"> File </w:t>
            </w:r>
            <w:r w:rsidR="00606801">
              <w:rPr>
                <w:b/>
                <w:bCs/>
                <w:i/>
                <w:iCs/>
                <w:noProof/>
              </w:rPr>
              <w:t xml:space="preserve">sensibili - </w:t>
            </w:r>
            <w:r w:rsidR="00F678C3">
              <w:rPr>
                <w:b/>
                <w:bCs/>
                <w:i/>
                <w:iCs/>
                <w:noProof/>
              </w:rPr>
              <w:t>FTP</w:t>
            </w:r>
            <w:r w:rsidRPr="00800D52">
              <w:rPr>
                <w:b/>
                <w:bCs/>
                <w:i/>
                <w:iCs/>
                <w:noProof/>
              </w:rPr>
              <w:t xml:space="preserve"> (porta </w:t>
            </w:r>
            <w:r w:rsidR="00E05CF0">
              <w:rPr>
                <w:b/>
                <w:bCs/>
                <w:i/>
                <w:iCs/>
                <w:noProof/>
              </w:rPr>
              <w:t>21</w:t>
            </w:r>
            <w:r w:rsidRPr="00800D52">
              <w:rPr>
                <w:b/>
                <w:bCs/>
                <w:i/>
                <w:iCs/>
                <w:noProof/>
              </w:rPr>
              <w:t>)</w:t>
            </w:r>
          </w:p>
          <w:p w14:paraId="17123907" w14:textId="02E4265A" w:rsidR="0062386B" w:rsidRPr="00800D52" w:rsidRDefault="0062386B" w:rsidP="006A48A5">
            <w:pPr>
              <w:pStyle w:val="Paragrafoelenco"/>
              <w:numPr>
                <w:ilvl w:val="0"/>
                <w:numId w:val="8"/>
              </w:numPr>
              <w:rPr>
                <w:i/>
                <w:iCs/>
              </w:rPr>
            </w:pPr>
            <w:r w:rsidRPr="00800D52">
              <w:rPr>
                <w:i/>
                <w:iCs/>
              </w:rPr>
              <w:t xml:space="preserve">Strategia di Risoluzione: </w:t>
            </w:r>
            <w:r w:rsidRPr="00800D52">
              <w:rPr>
                <w:b w:val="0"/>
                <w:bCs/>
                <w:i/>
                <w:iCs/>
              </w:rPr>
              <w:t>La remediation prevede l’eliminazione immediata d</w:t>
            </w:r>
            <w:r w:rsidR="00F678C3">
              <w:rPr>
                <w:b w:val="0"/>
                <w:bCs/>
                <w:i/>
                <w:iCs/>
              </w:rPr>
              <w:t>ell</w:t>
            </w:r>
            <w:r w:rsidR="00606801">
              <w:rPr>
                <w:b w:val="0"/>
                <w:bCs/>
                <w:i/>
                <w:iCs/>
              </w:rPr>
              <w:t xml:space="preserve">’accesso anonimo </w:t>
            </w:r>
            <w:r w:rsidR="00F678C3">
              <w:rPr>
                <w:b w:val="0"/>
                <w:bCs/>
                <w:i/>
                <w:iCs/>
              </w:rPr>
              <w:t>e rimozione totale del file users.txt.bk e qualsiasi altro archivio di backup,</w:t>
            </w:r>
            <w:r w:rsidRPr="00800D52">
              <w:rPr>
                <w:b w:val="0"/>
                <w:bCs/>
                <w:i/>
                <w:iCs/>
              </w:rPr>
              <w:t xml:space="preserve"> impedendo </w:t>
            </w:r>
            <w:r w:rsidR="00F678C3">
              <w:rPr>
                <w:b w:val="0"/>
                <w:bCs/>
                <w:i/>
                <w:iCs/>
              </w:rPr>
              <w:t>fuoriuscita di informazioni sensibili</w:t>
            </w:r>
            <w:r w:rsidRPr="00800D52">
              <w:rPr>
                <w:b w:val="0"/>
                <w:bCs/>
                <w:i/>
                <w:iCs/>
              </w:rPr>
              <w:t>.</w:t>
            </w:r>
          </w:p>
          <w:p w14:paraId="31228A4D" w14:textId="77777777" w:rsidR="0062386B" w:rsidRPr="00800D52" w:rsidRDefault="0062386B" w:rsidP="006A48A5">
            <w:pPr>
              <w:pStyle w:val="Paragrafoelenco"/>
              <w:rPr>
                <w:i/>
                <w:iCs/>
              </w:rPr>
            </w:pPr>
          </w:p>
          <w:p w14:paraId="15206DC3" w14:textId="6A09620A" w:rsidR="0062386B" w:rsidRPr="00800D52" w:rsidRDefault="0062386B" w:rsidP="006A48A5">
            <w:pPr>
              <w:pStyle w:val="Paragrafoelenco"/>
              <w:numPr>
                <w:ilvl w:val="0"/>
                <w:numId w:val="8"/>
              </w:numPr>
              <w:rPr>
                <w:i/>
                <w:iCs/>
              </w:rPr>
            </w:pPr>
            <w:r w:rsidRPr="00A874CC">
              <w:rPr>
                <w:i/>
                <w:iCs/>
                <w:sz w:val="32"/>
                <w:szCs w:val="24"/>
              </w:rPr>
              <w:t>Procedura Operativa sulla Macchina Target:</w:t>
            </w:r>
            <w:r w:rsidR="007731B3" w:rsidRPr="00A874CC">
              <w:rPr>
                <w:i/>
                <w:iCs/>
                <w:noProof/>
                <w:sz w:val="32"/>
                <w:szCs w:val="24"/>
              </w:rPr>
              <w:t xml:space="preserve"> </w:t>
            </w:r>
            <w:r w:rsidR="007731B3">
              <w:rPr>
                <w:i/>
                <w:iCs/>
                <w:noProof/>
              </w:rPr>
              <w:drawing>
                <wp:inline distT="0" distB="0" distL="0" distR="0" wp14:anchorId="3D2142A9" wp14:editId="4007104E">
                  <wp:extent cx="6353175" cy="1552575"/>
                  <wp:effectExtent l="0" t="0" r="9525" b="9525"/>
                  <wp:docPr id="769484964" name="Immagin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3175" cy="155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731B3">
              <w:rPr>
                <w:i/>
                <w:iCs/>
                <w:noProof/>
              </w:rPr>
              <w:drawing>
                <wp:inline distT="0" distB="0" distL="0" distR="0" wp14:anchorId="30C969C6" wp14:editId="416BD72A">
                  <wp:extent cx="6324600" cy="762000"/>
                  <wp:effectExtent l="0" t="0" r="0" b="0"/>
                  <wp:docPr id="318824296" name="Immagin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46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181F97C0" w14:textId="77777777" w:rsidR="0062386B" w:rsidRDefault="0062386B" w:rsidP="006A48A5">
            <w:pPr>
              <w:rPr>
                <w:b w:val="0"/>
                <w:bCs/>
                <w:i/>
                <w:iCs/>
                <w:color w:val="171717" w:themeColor="background2" w:themeShade="1A"/>
              </w:rPr>
            </w:pPr>
          </w:p>
          <w:p w14:paraId="528C772B" w14:textId="234EAD78" w:rsidR="000B25F9" w:rsidRDefault="007731B3" w:rsidP="006A48A5">
            <w:pPr>
              <w:rPr>
                <w:b w:val="0"/>
                <w:bCs/>
                <w:i/>
                <w:iCs/>
                <w:color w:val="171717" w:themeColor="background2" w:themeShade="1A"/>
              </w:rPr>
            </w:pPr>
            <w:r>
              <w:rPr>
                <w:b w:val="0"/>
                <w:bCs/>
                <w:i/>
                <w:iCs/>
                <w:color w:val="171717" w:themeColor="background2" w:themeShade="1A"/>
              </w:rPr>
              <w:t>La risoluzione è stata effettuata da remoto dopo aver ottenuto le credenziali sensibili utilizzabili come vettore d’attacco sul protocollo SSH (porta 22), è stata effettuata una privilage escalation</w:t>
            </w:r>
            <w:r w:rsidR="0062386B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(per diventare root),</w:t>
            </w:r>
            <w:r w:rsidR="000B25F9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</w:t>
            </w:r>
            <w:r w:rsidR="00752092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successivamente è stato </w:t>
            </w:r>
            <w:r w:rsidR="000B25F9">
              <w:rPr>
                <w:b w:val="0"/>
                <w:bCs/>
                <w:i/>
                <w:iCs/>
                <w:color w:val="171717" w:themeColor="background2" w:themeShade="1A"/>
              </w:rPr>
              <w:t>eseguito</w:t>
            </w:r>
            <w:r w:rsidR="0062386B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</w:t>
            </w:r>
            <w:r w:rsidR="000B25F9">
              <w:rPr>
                <w:b w:val="0"/>
                <w:bCs/>
                <w:i/>
                <w:iCs/>
                <w:color w:val="171717" w:themeColor="background2" w:themeShade="1A"/>
              </w:rPr>
              <w:t>tramite il comando</w:t>
            </w:r>
            <w:r w:rsidR="00752092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: </w:t>
            </w:r>
            <w:r w:rsidR="0062386B" w:rsidRPr="00752092">
              <w:rPr>
                <w:i/>
                <w:iCs/>
                <w:color w:val="171717" w:themeColor="background2" w:themeShade="1A"/>
              </w:rPr>
              <w:t>“</w:t>
            </w:r>
            <w:r w:rsidRPr="00752092">
              <w:rPr>
                <w:i/>
                <w:iCs/>
                <w:color w:val="171717" w:themeColor="background2" w:themeShade="1A"/>
              </w:rPr>
              <w:t>nano /etc/vsftpd.conf</w:t>
            </w:r>
            <w:r w:rsidR="0062386B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” </w:t>
            </w:r>
            <w:r w:rsidR="0062386B" w:rsidRPr="00800D52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l</w:t>
            </w:r>
            <w:r>
              <w:rPr>
                <w:b w:val="0"/>
                <w:bCs/>
                <w:i/>
                <w:iCs/>
                <w:color w:val="171717" w:themeColor="background2" w:themeShade="1A"/>
              </w:rPr>
              <w:t>’editor di testo per la modifica del file di configurazione</w:t>
            </w:r>
            <w:r w:rsidR="000B25F9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per </w:t>
            </w:r>
            <w:r w:rsidR="00864976">
              <w:rPr>
                <w:b w:val="0"/>
                <w:bCs/>
                <w:i/>
                <w:iCs/>
                <w:color w:val="171717" w:themeColor="background2" w:themeShade="1A"/>
              </w:rPr>
              <w:t>disabilitare</w:t>
            </w:r>
            <w:r w:rsidR="000B25F9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l’accesso anonimo</w:t>
            </w:r>
            <w:r w:rsidR="00752092">
              <w:rPr>
                <w:b w:val="0"/>
                <w:bCs/>
                <w:i/>
                <w:iCs/>
                <w:color w:val="171717" w:themeColor="background2" w:themeShade="1A"/>
              </w:rPr>
              <w:t>.</w:t>
            </w:r>
          </w:p>
          <w:p w14:paraId="6C3FF489" w14:textId="77777777" w:rsidR="0098741F" w:rsidRDefault="0098741F" w:rsidP="006A48A5">
            <w:pPr>
              <w:rPr>
                <w:b w:val="0"/>
                <w:bCs/>
                <w:i/>
                <w:iCs/>
                <w:color w:val="171717" w:themeColor="background2" w:themeShade="1A"/>
              </w:rPr>
            </w:pPr>
          </w:p>
          <w:p w14:paraId="2D1E8E28" w14:textId="393618CC" w:rsidR="000B25F9" w:rsidRDefault="00752092" w:rsidP="006A48A5">
            <w:pPr>
              <w:rPr>
                <w:b w:val="0"/>
                <w:bCs/>
                <w:i/>
                <w:iCs/>
                <w:color w:val="171717" w:themeColor="background2" w:themeShade="1A"/>
              </w:rPr>
            </w:pPr>
            <w:r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drawing>
                <wp:inline distT="0" distB="0" distL="0" distR="0" wp14:anchorId="6B62114B" wp14:editId="2C3E4A28">
                  <wp:extent cx="6362700" cy="933450"/>
                  <wp:effectExtent l="0" t="0" r="0" b="0"/>
                  <wp:docPr id="47985441" name="Immagin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7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FD9AFB" w14:textId="77777777" w:rsidR="0098741F" w:rsidRDefault="0098741F" w:rsidP="006A48A5">
            <w:pPr>
              <w:rPr>
                <w:b w:val="0"/>
                <w:bCs/>
                <w:i/>
                <w:iCs/>
                <w:color w:val="171717" w:themeColor="background2" w:themeShade="1A"/>
              </w:rPr>
            </w:pPr>
          </w:p>
          <w:p w14:paraId="3C57E6D0" w14:textId="1490684A" w:rsidR="000B25F9" w:rsidRPr="00752092" w:rsidRDefault="0062386B" w:rsidP="006A48A5">
            <w:pPr>
              <w:rPr>
                <w:b w:val="0"/>
                <w:bCs/>
                <w:i/>
                <w:iCs/>
                <w:color w:val="171717" w:themeColor="background2" w:themeShade="1A"/>
              </w:rPr>
            </w:pPr>
            <w:r w:rsidRPr="00800D52">
              <w:rPr>
                <w:b w:val="0"/>
                <w:bCs/>
                <w:i/>
                <w:iCs/>
                <w:color w:val="171717" w:themeColor="background2" w:themeShade="1A"/>
              </w:rPr>
              <w:t xml:space="preserve"> </w:t>
            </w:r>
            <w:r w:rsidR="000B25F9">
              <w:rPr>
                <w:i/>
                <w:iCs/>
              </w:rPr>
              <w:t>Ricerca e rimozione del file users.txt.bk dalla cartella public dal percorso /var/ftp/public</w:t>
            </w:r>
          </w:p>
          <w:p w14:paraId="480A3010" w14:textId="0BE627F6" w:rsidR="0062386B" w:rsidRDefault="000B25F9" w:rsidP="000B25F9">
            <w:pPr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</w:pPr>
            <w:r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lastRenderedPageBreak/>
              <w:t>Tramite il comando “rm users.txt.bk” per evitare qualsiasi fuoriuscita di informazioni sensibili.</w:t>
            </w:r>
          </w:p>
          <w:p w14:paraId="7F693111" w14:textId="51A3F1E9" w:rsidR="000B25F9" w:rsidRPr="006F320F" w:rsidRDefault="006E3269" w:rsidP="006F320F">
            <w:pPr>
              <w:rPr>
                <w:noProof/>
              </w:rPr>
            </w:pPr>
            <w:r w:rsidRPr="006F320F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2EB40A0A" wp14:editId="2788597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236220</wp:posOffset>
                  </wp:positionV>
                  <wp:extent cx="6371590" cy="681990"/>
                  <wp:effectExtent l="0" t="0" r="0" b="3810"/>
                  <wp:wrapSquare wrapText="bothSides"/>
                  <wp:docPr id="2137066344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066344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590" cy="681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F320F" w:rsidRPr="006F320F">
              <w:rPr>
                <w:noProof/>
              </w:rPr>
              <w:t>Test Secondo Tentativo di Accesso:</w:t>
            </w:r>
          </w:p>
          <w:p w14:paraId="73B46853" w14:textId="77777777" w:rsidR="000B25F9" w:rsidRDefault="000B25F9" w:rsidP="000B25F9">
            <w:pPr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</w:pPr>
          </w:p>
          <w:p w14:paraId="5BFE3CF4" w14:textId="77777777" w:rsidR="000B25F9" w:rsidRDefault="000B25F9" w:rsidP="000B25F9">
            <w:pPr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</w:pPr>
          </w:p>
          <w:p w14:paraId="49C48E35" w14:textId="77777777" w:rsidR="0098741F" w:rsidRDefault="0098741F" w:rsidP="000B25F9">
            <w:pPr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</w:pPr>
          </w:p>
          <w:p w14:paraId="041C4E53" w14:textId="75B8B354" w:rsidR="000B25F9" w:rsidRDefault="00606801" w:rsidP="000B25F9">
            <w:pPr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</w:pPr>
            <w:r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>L’</w:t>
            </w:r>
            <w:r w:rsidR="000B25F9"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 xml:space="preserve">Esecuzione di un secondo tentativo di accesso tramite </w:t>
            </w:r>
            <w:r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>FTP</w:t>
            </w:r>
            <w:r w:rsidR="00A874CC"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 xml:space="preserve"> dopo la modifica dei file di configurazione di </w:t>
            </w:r>
            <w:r w:rsidR="00A874CC" w:rsidRPr="00606801">
              <w:rPr>
                <w:i/>
                <w:iCs/>
                <w:noProof/>
                <w:color w:val="171717" w:themeColor="background2" w:themeShade="1A"/>
              </w:rPr>
              <w:t>vsftpd</w:t>
            </w:r>
            <w:r w:rsidR="009D0F90">
              <w:rPr>
                <w:i/>
                <w:iCs/>
                <w:noProof/>
                <w:color w:val="171717" w:themeColor="background2" w:themeShade="1A"/>
              </w:rPr>
              <w:t xml:space="preserve"> </w:t>
            </w:r>
            <w:r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>ha reso</w:t>
            </w:r>
            <w:r w:rsidR="00A874CC"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 xml:space="preserve"> impossibile accedere </w:t>
            </w:r>
            <w:r w:rsidR="009D0F90"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>anonimamente e</w:t>
            </w:r>
            <w:r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 xml:space="preserve"> </w:t>
            </w:r>
            <w:r w:rsidR="00A874CC"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>l</w:t>
            </w:r>
            <w:r w:rsidR="009D0F90"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>e</w:t>
            </w:r>
            <w:r w:rsidR="00A874CC"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 xml:space="preserve"> cartell</w:t>
            </w:r>
            <w:r w:rsidR="009D0F90"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>e</w:t>
            </w:r>
            <w:r w:rsidR="00A874CC"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 xml:space="preserve"> di backup</w:t>
            </w:r>
            <w:r w:rsidR="009D0F90"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 xml:space="preserve"> ed eventuali file</w:t>
            </w:r>
            <w:r w:rsidR="00A874CC"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 xml:space="preserve"> sono stat</w:t>
            </w:r>
            <w:r w:rsidR="009D0F90"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>i</w:t>
            </w:r>
            <w:r w:rsidR="00A874CC"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 xml:space="preserve"> completamente rimoss</w:t>
            </w:r>
            <w:r w:rsidR="009D0F90"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>i,</w:t>
            </w:r>
            <w:r w:rsidR="00A874CC">
              <w:rPr>
                <w:b w:val="0"/>
                <w:bCs/>
                <w:i/>
                <w:iCs/>
                <w:noProof/>
                <w:color w:val="171717" w:themeColor="background2" w:themeShade="1A"/>
              </w:rPr>
              <w:t xml:space="preserve"> evitando esfiltrazione di informazioni sensibili.</w:t>
            </w:r>
          </w:p>
          <w:p w14:paraId="18C427FB" w14:textId="7576FC73" w:rsidR="0062386B" w:rsidRPr="003154C2" w:rsidRDefault="0062386B" w:rsidP="006A48A5">
            <w:pPr>
              <w:rPr>
                <w:i/>
                <w:iCs/>
                <w:sz w:val="36"/>
                <w:szCs w:val="28"/>
                <w:u w:val="single"/>
              </w:rPr>
            </w:pPr>
          </w:p>
          <w:p w14:paraId="2E14333D" w14:textId="77777777" w:rsidR="003154C2" w:rsidRPr="003154C2" w:rsidRDefault="003154C2" w:rsidP="003154C2">
            <w:pPr>
              <w:rPr>
                <w:i/>
                <w:iCs/>
                <w:sz w:val="36"/>
                <w:szCs w:val="28"/>
              </w:rPr>
            </w:pPr>
            <w:r w:rsidRPr="003154C2">
              <w:rPr>
                <w:i/>
                <w:iCs/>
                <w:sz w:val="36"/>
                <w:szCs w:val="28"/>
              </w:rPr>
              <w:t>Fase di REMEDIATION 02: Protezione SSH da brute-force (porta 22)</w:t>
            </w:r>
          </w:p>
          <w:p w14:paraId="57FE8838" w14:textId="08199EA9" w:rsidR="003154C2" w:rsidRPr="003154C2" w:rsidRDefault="003154C2" w:rsidP="003154C2">
            <w:pPr>
              <w:numPr>
                <w:ilvl w:val="0"/>
                <w:numId w:val="9"/>
              </w:numPr>
              <w:rPr>
                <w:i/>
                <w:iCs/>
              </w:rPr>
            </w:pPr>
            <w:r w:rsidRPr="003154C2">
              <w:rPr>
                <w:i/>
                <w:iCs/>
              </w:rPr>
              <w:t xml:space="preserve">Strategia di Risoluzione: </w:t>
            </w:r>
            <w:r w:rsidRPr="003154C2">
              <w:rPr>
                <w:bCs/>
                <w:i/>
                <w:iCs/>
              </w:rPr>
              <w:t>L’obbiettivo della r</w:t>
            </w:r>
            <w:r w:rsidR="00533E48">
              <w:rPr>
                <w:bCs/>
                <w:i/>
                <w:iCs/>
              </w:rPr>
              <w:t>e</w:t>
            </w:r>
            <w:r w:rsidRPr="003154C2">
              <w:rPr>
                <w:bCs/>
                <w:i/>
                <w:iCs/>
              </w:rPr>
              <w:t xml:space="preserve">mediation è quello di bloccare automaticamente </w:t>
            </w:r>
            <w:r w:rsidR="000C42CB">
              <w:rPr>
                <w:bCs/>
                <w:i/>
                <w:iCs/>
              </w:rPr>
              <w:t xml:space="preserve">accessi multipli </w:t>
            </w:r>
            <w:r w:rsidRPr="003154C2">
              <w:rPr>
                <w:bCs/>
                <w:i/>
                <w:iCs/>
              </w:rPr>
              <w:t>così da rendere inutili attacchi di brute-force di password come hydra.</w:t>
            </w:r>
          </w:p>
          <w:p w14:paraId="5ABCBD1C" w14:textId="77777777" w:rsidR="003154C2" w:rsidRPr="003154C2" w:rsidRDefault="003154C2" w:rsidP="003154C2">
            <w:pPr>
              <w:rPr>
                <w:i/>
                <w:iCs/>
              </w:rPr>
            </w:pPr>
          </w:p>
          <w:p w14:paraId="15AFC32D" w14:textId="6DFAF50D" w:rsidR="003154C2" w:rsidRDefault="003154C2" w:rsidP="003154C2">
            <w:pPr>
              <w:numPr>
                <w:ilvl w:val="0"/>
                <w:numId w:val="9"/>
              </w:numPr>
              <w:rPr>
                <w:i/>
                <w:iCs/>
              </w:rPr>
            </w:pPr>
            <w:r w:rsidRPr="003154C2">
              <w:rPr>
                <w:i/>
                <w:iCs/>
              </w:rPr>
              <w:t>Procedura Operativa sulla Macchina Target:</w:t>
            </w:r>
            <w:r w:rsidR="000C42CB">
              <w:rPr>
                <w:i/>
                <w:iCs/>
                <w:noProof/>
              </w:rPr>
              <w:drawing>
                <wp:inline distT="0" distB="0" distL="0" distR="0" wp14:anchorId="7002BB91" wp14:editId="20C4A538">
                  <wp:extent cx="6358255" cy="297815"/>
                  <wp:effectExtent l="0" t="0" r="4445" b="6985"/>
                  <wp:docPr id="1903855852" name="Immagin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825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C42CB">
              <w:rPr>
                <w:i/>
                <w:iCs/>
                <w:noProof/>
              </w:rPr>
              <w:drawing>
                <wp:inline distT="0" distB="0" distL="0" distR="0" wp14:anchorId="5ABEDAFC" wp14:editId="70DD1EFE">
                  <wp:extent cx="6369050" cy="467995"/>
                  <wp:effectExtent l="0" t="0" r="0" b="8255"/>
                  <wp:docPr id="846795714" name="Immagin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9050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C9B019" w14:textId="4B08F3F0" w:rsidR="00572E82" w:rsidRPr="006F320F" w:rsidRDefault="006F320F" w:rsidP="00572E82">
            <w:pPr>
              <w:pStyle w:val="Paragrafoelenco"/>
              <w:rPr>
                <w:b w:val="0"/>
                <w:bCs/>
                <w:i/>
                <w:iCs/>
                <w:color w:val="auto"/>
              </w:rPr>
            </w:pPr>
            <w:r w:rsidRPr="006F320F">
              <w:rPr>
                <w:b w:val="0"/>
                <w:bCs/>
                <w:i/>
                <w:iCs/>
                <w:color w:val="auto"/>
              </w:rPr>
              <w:t>È stata effettuata la modifica del file di configurazione sshd_config portando alla disabilitazione della passwordAuthentication evitanto l’autenticazione tramite password i</w:t>
            </w:r>
            <w:r>
              <w:rPr>
                <w:b w:val="0"/>
                <w:bCs/>
                <w:i/>
                <w:iCs/>
                <w:color w:val="auto"/>
              </w:rPr>
              <w:t>n</w:t>
            </w:r>
            <w:r w:rsidRPr="006F320F">
              <w:rPr>
                <w:b w:val="0"/>
                <w:bCs/>
                <w:i/>
                <w:iCs/>
                <w:color w:val="auto"/>
              </w:rPr>
              <w:t xml:space="preserve"> chiaro e favorendo l’uso delle chiavi asimmetriche, inoltre è stato implementato un counter di tentativi massimi </w:t>
            </w:r>
            <w:r>
              <w:rPr>
                <w:b w:val="0"/>
                <w:bCs/>
                <w:i/>
                <w:iCs/>
                <w:color w:val="auto"/>
              </w:rPr>
              <w:t xml:space="preserve">per sessione </w:t>
            </w:r>
            <w:r w:rsidRPr="006F320F">
              <w:rPr>
                <w:b w:val="0"/>
                <w:bCs/>
                <w:i/>
                <w:iCs/>
                <w:color w:val="auto"/>
              </w:rPr>
              <w:t>MaxAuthTries</w:t>
            </w:r>
            <w:r>
              <w:rPr>
                <w:b w:val="0"/>
                <w:bCs/>
                <w:i/>
                <w:iCs/>
                <w:color w:val="auto"/>
              </w:rPr>
              <w:t xml:space="preserve"> 2 (due tentativi)</w:t>
            </w:r>
            <w:r w:rsidRPr="006F320F">
              <w:rPr>
                <w:b w:val="0"/>
                <w:bCs/>
                <w:i/>
                <w:iCs/>
                <w:color w:val="auto"/>
              </w:rPr>
              <w:t xml:space="preserve">, così da mitigare eventuali attacchi di Brute-Force come Hydra </w:t>
            </w:r>
            <w:r>
              <w:rPr>
                <w:b w:val="0"/>
                <w:bCs/>
                <w:i/>
                <w:iCs/>
                <w:color w:val="auto"/>
              </w:rPr>
              <w:t>ed interrompere la connessione.</w:t>
            </w:r>
          </w:p>
          <w:p w14:paraId="684EBD86" w14:textId="77777777" w:rsidR="00572E82" w:rsidRPr="003154C2" w:rsidRDefault="00572E82" w:rsidP="00572E82">
            <w:pPr>
              <w:ind w:left="720"/>
              <w:rPr>
                <w:i/>
                <w:iCs/>
              </w:rPr>
            </w:pPr>
          </w:p>
          <w:p w14:paraId="3ECA4A81" w14:textId="77777777" w:rsidR="001B5A3A" w:rsidRDefault="001B5A3A" w:rsidP="006A48A5">
            <w:pPr>
              <w:rPr>
                <w:i/>
                <w:iCs/>
              </w:rPr>
            </w:pPr>
          </w:p>
          <w:p w14:paraId="0C9A5CB5" w14:textId="03DFE113" w:rsidR="0062386B" w:rsidRDefault="00DA5707" w:rsidP="006A48A5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Disabilitazione Degli Algoritmi obsoleti e Occultamento del </w:t>
            </w:r>
            <w:r w:rsidR="00DA256E">
              <w:rPr>
                <w:i/>
                <w:iCs/>
              </w:rPr>
              <w:t>Banner Debian da SSH:</w:t>
            </w:r>
          </w:p>
          <w:p w14:paraId="0583F509" w14:textId="220CE401" w:rsidR="00DA256E" w:rsidRDefault="00DA256E" w:rsidP="006A48A5">
            <w:pPr>
              <w:rPr>
                <w:b w:val="0"/>
                <w:bCs/>
                <w:i/>
                <w:iCs/>
                <w:noProof/>
                <w:color w:val="auto"/>
              </w:rPr>
            </w:pPr>
            <w:r w:rsidRPr="00DA256E">
              <w:rPr>
                <w:b w:val="0"/>
                <w:bCs/>
                <w:i/>
                <w:iCs/>
                <w:color w:val="auto"/>
              </w:rPr>
              <w:t xml:space="preserve">Per evitare azioni di </w:t>
            </w:r>
            <w:r w:rsidRPr="00DA256E">
              <w:rPr>
                <w:i/>
                <w:iCs/>
                <w:color w:val="auto"/>
              </w:rPr>
              <w:t>Banner</w:t>
            </w:r>
            <w:r w:rsidRPr="00DA256E">
              <w:rPr>
                <w:b w:val="0"/>
                <w:bCs/>
                <w:i/>
                <w:iCs/>
                <w:color w:val="auto"/>
              </w:rPr>
              <w:t xml:space="preserve"> </w:t>
            </w:r>
            <w:r w:rsidRPr="00DA256E">
              <w:rPr>
                <w:i/>
                <w:iCs/>
                <w:color w:val="auto"/>
              </w:rPr>
              <w:t>Grabbing</w:t>
            </w:r>
            <w:r w:rsidRPr="00DA256E">
              <w:rPr>
                <w:b w:val="0"/>
                <w:bCs/>
                <w:i/>
                <w:iCs/>
                <w:color w:val="auto"/>
              </w:rPr>
              <w:t xml:space="preserve"> tramite il </w:t>
            </w:r>
            <w:r w:rsidRPr="00DA256E">
              <w:rPr>
                <w:i/>
                <w:iCs/>
                <w:color w:val="auto"/>
              </w:rPr>
              <w:t>Banner</w:t>
            </w:r>
            <w:r w:rsidRPr="00DA256E">
              <w:rPr>
                <w:b w:val="0"/>
                <w:bCs/>
                <w:i/>
                <w:iCs/>
                <w:color w:val="auto"/>
              </w:rPr>
              <w:t xml:space="preserve"> </w:t>
            </w:r>
            <w:r w:rsidRPr="00DA256E">
              <w:rPr>
                <w:i/>
                <w:iCs/>
                <w:color w:val="auto"/>
              </w:rPr>
              <w:t>Debian</w:t>
            </w:r>
            <w:r w:rsidRPr="00DA256E">
              <w:rPr>
                <w:b w:val="0"/>
                <w:bCs/>
                <w:i/>
                <w:iCs/>
                <w:color w:val="auto"/>
              </w:rPr>
              <w:t xml:space="preserve"> di </w:t>
            </w:r>
            <w:r w:rsidRPr="00DA256E">
              <w:rPr>
                <w:i/>
                <w:iCs/>
                <w:color w:val="auto"/>
              </w:rPr>
              <w:t>SSH</w:t>
            </w:r>
            <w:r w:rsidRPr="00DA256E">
              <w:rPr>
                <w:b w:val="0"/>
                <w:bCs/>
                <w:i/>
                <w:iCs/>
                <w:color w:val="auto"/>
              </w:rPr>
              <w:t xml:space="preserve"> è stata implementata una dicitura per la rimozione dello stesso, così da evitare che gli attaccanti sappiano se abbiamo una versione obsoleta o meno del </w:t>
            </w:r>
            <w:r w:rsidRPr="00DA256E">
              <w:rPr>
                <w:i/>
                <w:iCs/>
                <w:color w:val="auto"/>
              </w:rPr>
              <w:t>OS</w:t>
            </w:r>
            <w:r w:rsidR="006E6B88">
              <w:rPr>
                <w:i/>
                <w:iCs/>
                <w:color w:val="auto"/>
              </w:rPr>
              <w:t xml:space="preserve">  “sempre nel file di configurazione SSH”</w:t>
            </w:r>
            <w:r w:rsidR="001B5A3A">
              <w:rPr>
                <w:b w:val="0"/>
                <w:bCs/>
                <w:i/>
                <w:iCs/>
                <w:color w:val="auto"/>
              </w:rPr>
              <w:t>:</w:t>
            </w:r>
            <w:r w:rsidR="001B5A3A">
              <w:rPr>
                <w:b w:val="0"/>
                <w:bCs/>
                <w:i/>
                <w:iCs/>
                <w:noProof/>
                <w:color w:val="auto"/>
              </w:rPr>
              <w:drawing>
                <wp:inline distT="0" distB="0" distL="0" distR="0" wp14:anchorId="41F64BCF" wp14:editId="20C72C80">
                  <wp:extent cx="6369050" cy="520700"/>
                  <wp:effectExtent l="0" t="0" r="0" b="0"/>
                  <wp:docPr id="491393737" name="Immagin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9050" cy="52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44BEF5" w14:textId="77777777" w:rsidR="001B5A3A" w:rsidRDefault="001B5A3A" w:rsidP="001B5A3A">
            <w:pPr>
              <w:rPr>
                <w:noProof/>
              </w:rPr>
            </w:pPr>
            <w:r>
              <w:t>Disabilitazione Degli Algoritmi obsoleti:</w:t>
            </w:r>
            <w:r>
              <w:rPr>
                <w:noProof/>
              </w:rPr>
              <w:t xml:space="preserve"> </w:t>
            </w:r>
          </w:p>
          <w:p w14:paraId="7844F947" w14:textId="77777777" w:rsidR="001B5A3A" w:rsidRDefault="001B5A3A" w:rsidP="001B5A3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37555A" wp14:editId="28C31BA6">
                  <wp:extent cx="6371590" cy="600075"/>
                  <wp:effectExtent l="0" t="0" r="0" b="9525"/>
                  <wp:docPr id="1336267229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26722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59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F504E" w14:textId="5925852D" w:rsidR="001B5A3A" w:rsidRDefault="001B5A3A" w:rsidP="001B5A3A">
            <w:pPr>
              <w:tabs>
                <w:tab w:val="left" w:pos="1926"/>
              </w:tabs>
              <w:rPr>
                <w:b w:val="0"/>
                <w:bCs/>
                <w:i/>
                <w:iCs/>
                <w:color w:val="auto"/>
              </w:rPr>
            </w:pPr>
            <w:r w:rsidRPr="006E6B88">
              <w:rPr>
                <w:b w:val="0"/>
                <w:bCs/>
                <w:i/>
                <w:iCs/>
                <w:color w:val="auto"/>
              </w:rPr>
              <w:lastRenderedPageBreak/>
              <w:t xml:space="preserve">Rimozione della chiave </w:t>
            </w:r>
            <w:r w:rsidRPr="006E6B88">
              <w:rPr>
                <w:i/>
                <w:iCs/>
                <w:color w:val="auto"/>
              </w:rPr>
              <w:t>D</w:t>
            </w:r>
            <w:r w:rsidR="004F673E">
              <w:rPr>
                <w:i/>
                <w:iCs/>
                <w:color w:val="auto"/>
              </w:rPr>
              <w:t>SA</w:t>
            </w:r>
            <w:r w:rsidRPr="006E6B88">
              <w:rPr>
                <w:b w:val="0"/>
                <w:bCs/>
                <w:i/>
                <w:iCs/>
                <w:color w:val="auto"/>
              </w:rPr>
              <w:t xml:space="preserve"> </w:t>
            </w:r>
            <w:r w:rsidR="00F555AB">
              <w:rPr>
                <w:b w:val="0"/>
                <w:bCs/>
                <w:i/>
                <w:iCs/>
                <w:color w:val="auto"/>
              </w:rPr>
              <w:t xml:space="preserve">utilizzando il </w:t>
            </w:r>
            <w:r w:rsidRPr="006E6B88">
              <w:rPr>
                <w:b w:val="0"/>
                <w:bCs/>
                <w:i/>
                <w:iCs/>
                <w:color w:val="auto"/>
              </w:rPr>
              <w:t xml:space="preserve">cancelletto </w:t>
            </w:r>
            <w:r w:rsidRPr="006E6B88">
              <w:rPr>
                <w:i/>
                <w:iCs/>
                <w:color w:val="auto"/>
              </w:rPr>
              <w:t xml:space="preserve">“#” </w:t>
            </w:r>
            <w:r w:rsidRPr="006E6B88">
              <w:rPr>
                <w:b w:val="0"/>
                <w:bCs/>
                <w:i/>
                <w:iCs/>
                <w:color w:val="auto"/>
              </w:rPr>
              <w:t>per disabilitarla completamente e lasciare attivi solo gli algoritmi di cifratura più sicuri</w:t>
            </w:r>
            <w:r w:rsidR="006E6B88">
              <w:rPr>
                <w:b w:val="0"/>
                <w:bCs/>
                <w:i/>
                <w:iCs/>
                <w:color w:val="auto"/>
              </w:rPr>
              <w:t>.</w:t>
            </w:r>
          </w:p>
          <w:p w14:paraId="671C8B71" w14:textId="77777777" w:rsidR="00F555AB" w:rsidRDefault="00F555AB" w:rsidP="001B5A3A">
            <w:pPr>
              <w:tabs>
                <w:tab w:val="left" w:pos="1926"/>
              </w:tabs>
              <w:rPr>
                <w:b w:val="0"/>
                <w:bCs/>
                <w:i/>
                <w:iCs/>
                <w:color w:val="auto"/>
              </w:rPr>
            </w:pPr>
          </w:p>
          <w:p w14:paraId="11354E28" w14:textId="045C52A5" w:rsidR="00F555AB" w:rsidRDefault="00F555AB" w:rsidP="00F555AB">
            <w:pPr>
              <w:rPr>
                <w:b w:val="0"/>
                <w:bCs/>
                <w:i/>
                <w:iCs/>
                <w:noProof/>
                <w:color w:val="auto"/>
              </w:rPr>
            </w:pPr>
            <w:r w:rsidRPr="006F320F">
              <w:rPr>
                <w:b w:val="0"/>
                <w:bCs/>
                <w:i/>
                <w:iCs/>
                <w:noProof/>
                <w:color w:val="auto"/>
              </w:rPr>
              <w:t xml:space="preserve">Riavvio del servizio ssh </w:t>
            </w:r>
            <w:r w:rsidR="00DD0A9B" w:rsidRPr="006F320F">
              <w:rPr>
                <w:b w:val="0"/>
                <w:bCs/>
                <w:i/>
                <w:iCs/>
                <w:noProof/>
                <w:color w:val="auto"/>
              </w:rPr>
              <w:t>pe</w:t>
            </w:r>
            <w:r w:rsidR="00DD0A9B" w:rsidRPr="009F789B">
              <w:t>r</w:t>
            </w:r>
            <w:r w:rsidRPr="006F320F">
              <w:rPr>
                <w:b w:val="0"/>
                <w:bCs/>
                <w:i/>
                <w:iCs/>
                <w:noProof/>
                <w:color w:val="auto"/>
              </w:rPr>
              <w:t xml:space="preserve"> implementare le modifiche effettuate.</w:t>
            </w:r>
          </w:p>
          <w:p w14:paraId="383E8327" w14:textId="3C9B5F1E" w:rsidR="00F555AB" w:rsidRPr="00F555AB" w:rsidRDefault="004F23BE" w:rsidP="001B5A3A">
            <w:pPr>
              <w:tabs>
                <w:tab w:val="left" w:pos="1926"/>
              </w:tabs>
              <w:rPr>
                <w:b w:val="0"/>
                <w:bCs/>
                <w:i/>
                <w:iCs/>
                <w:color w:val="auto"/>
              </w:rPr>
            </w:pPr>
            <w:r w:rsidRPr="004F23BE">
              <w:rPr>
                <w:bCs/>
                <w:i/>
                <w:iCs/>
                <w:noProof/>
                <w:color w:val="auto"/>
              </w:rPr>
              <w:drawing>
                <wp:anchor distT="0" distB="0" distL="114300" distR="114300" simplePos="0" relativeHeight="251698176" behindDoc="0" locked="0" layoutInCell="1" allowOverlap="1" wp14:anchorId="7B3ADB6F" wp14:editId="46675FD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1082675</wp:posOffset>
                  </wp:positionV>
                  <wp:extent cx="6347460" cy="3068320"/>
                  <wp:effectExtent l="0" t="0" r="0" b="0"/>
                  <wp:wrapSquare wrapText="bothSides"/>
                  <wp:docPr id="285249314" name="Immagine 18" descr="Digital Signature Algorithm (DSA) - Cryptography - Practical T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Digital Signature Algorithm (DSA) - Cryptography - Practical TL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7460" cy="306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D829EB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7D6387A3" wp14:editId="232A0D37">
                  <wp:simplePos x="0" y="0"/>
                  <wp:positionH relativeFrom="margin">
                    <wp:posOffset>502</wp:posOffset>
                  </wp:positionH>
                  <wp:positionV relativeFrom="paragraph">
                    <wp:posOffset>207955</wp:posOffset>
                  </wp:positionV>
                  <wp:extent cx="6371590" cy="727075"/>
                  <wp:effectExtent l="0" t="0" r="0" b="0"/>
                  <wp:wrapSquare wrapText="bothSides"/>
                  <wp:docPr id="585193888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193888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590" cy="72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BE1A1CC" w14:textId="034B1726" w:rsidR="00C53045" w:rsidRPr="006F320F" w:rsidRDefault="00C53045" w:rsidP="00C53045">
      <w:pPr>
        <w:rPr>
          <w:noProof/>
        </w:rPr>
      </w:pPr>
      <w:r w:rsidRPr="006F320F">
        <w:rPr>
          <w:noProof/>
        </w:rPr>
        <w:lastRenderedPageBreak/>
        <w:t>Test Secondo Tentativo di Accesso:</w:t>
      </w:r>
    </w:p>
    <w:p w14:paraId="0016303E" w14:textId="59E1CB89" w:rsidR="006F320F" w:rsidRPr="006F320F" w:rsidRDefault="00B95DF6" w:rsidP="006F320F">
      <w:pPr>
        <w:rPr>
          <w:b w:val="0"/>
          <w:bCs/>
          <w:i/>
          <w:iCs/>
          <w:noProof/>
          <w:color w:val="auto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44507040" wp14:editId="00A4B4A4">
            <wp:simplePos x="0" y="0"/>
            <wp:positionH relativeFrom="margin">
              <wp:align>right</wp:align>
            </wp:positionH>
            <wp:positionV relativeFrom="paragraph">
              <wp:posOffset>245258</wp:posOffset>
            </wp:positionV>
            <wp:extent cx="6369050" cy="999490"/>
            <wp:effectExtent l="0" t="0" r="0" b="0"/>
            <wp:wrapSquare wrapText="bothSides"/>
            <wp:docPr id="133430916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050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B74FCC" w14:textId="4B7371B2" w:rsidR="006F320F" w:rsidRDefault="006F320F" w:rsidP="006F320F"/>
    <w:p w14:paraId="5A6C272D" w14:textId="7FE5C6D9" w:rsidR="006F320F" w:rsidRDefault="00C53045" w:rsidP="006F320F">
      <w:pPr>
        <w:pBdr>
          <w:bottom w:val="single" w:sz="6" w:space="1" w:color="auto"/>
        </w:pBdr>
        <w:rPr>
          <w:b w:val="0"/>
          <w:bCs/>
          <w:i/>
          <w:iCs/>
          <w:noProof/>
          <w:color w:val="171717" w:themeColor="background2" w:themeShade="1A"/>
        </w:rPr>
      </w:pPr>
      <w:r>
        <w:rPr>
          <w:b w:val="0"/>
          <w:bCs/>
          <w:i/>
          <w:iCs/>
          <w:noProof/>
          <w:color w:val="171717" w:themeColor="background2" w:themeShade="1A"/>
        </w:rPr>
        <w:t xml:space="preserve">L’Esecuzione di un secondo tentativo di </w:t>
      </w:r>
      <w:r>
        <w:rPr>
          <w:b w:val="0"/>
          <w:bCs/>
          <w:i/>
          <w:iCs/>
          <w:noProof/>
          <w:color w:val="171717" w:themeColor="background2" w:themeShade="1A"/>
        </w:rPr>
        <w:t xml:space="preserve">Brute-Force tramite il tool hydre </w:t>
      </w:r>
      <w:r>
        <w:rPr>
          <w:b w:val="0"/>
          <w:bCs/>
          <w:i/>
          <w:iCs/>
          <w:noProof/>
          <w:color w:val="171717" w:themeColor="background2" w:themeShade="1A"/>
        </w:rPr>
        <w:t xml:space="preserve">dopo la modifica dei file di configurazione di </w:t>
      </w:r>
      <w:r w:rsidR="004E2DBF">
        <w:rPr>
          <w:i/>
          <w:iCs/>
          <w:noProof/>
          <w:color w:val="171717" w:themeColor="background2" w:themeShade="1A"/>
        </w:rPr>
        <w:t>SSH</w:t>
      </w:r>
      <w:r>
        <w:rPr>
          <w:i/>
          <w:iCs/>
          <w:noProof/>
          <w:color w:val="171717" w:themeColor="background2" w:themeShade="1A"/>
        </w:rPr>
        <w:t xml:space="preserve"> </w:t>
      </w:r>
      <w:r>
        <w:rPr>
          <w:b w:val="0"/>
          <w:bCs/>
          <w:i/>
          <w:iCs/>
          <w:noProof/>
          <w:color w:val="171717" w:themeColor="background2" w:themeShade="1A"/>
        </w:rPr>
        <w:t xml:space="preserve">ha </w:t>
      </w:r>
      <w:r w:rsidR="004E2DBF">
        <w:rPr>
          <w:b w:val="0"/>
          <w:bCs/>
          <w:i/>
          <w:iCs/>
          <w:noProof/>
          <w:color w:val="171717" w:themeColor="background2" w:themeShade="1A"/>
        </w:rPr>
        <w:t xml:space="preserve">completamente fatto fallire l’attacco effettuato non permettendo di ottenere nessuna password. </w:t>
      </w:r>
      <w:r>
        <w:rPr>
          <w:b w:val="0"/>
          <w:bCs/>
          <w:i/>
          <w:iCs/>
          <w:noProof/>
          <w:color w:val="171717" w:themeColor="background2" w:themeShade="1A"/>
        </w:rPr>
        <w:t xml:space="preserve"> </w:t>
      </w:r>
    </w:p>
    <w:p w14:paraId="32056452" w14:textId="77777777" w:rsidR="0026044E" w:rsidRDefault="0026044E" w:rsidP="006F320F">
      <w:pPr>
        <w:rPr>
          <w:b w:val="0"/>
          <w:bCs/>
          <w:i/>
          <w:iCs/>
          <w:noProof/>
          <w:color w:val="171717" w:themeColor="background2" w:themeShade="1A"/>
        </w:rPr>
      </w:pPr>
    </w:p>
    <w:p w14:paraId="4F13A26C" w14:textId="77777777" w:rsidR="003B7781" w:rsidRDefault="003B7781" w:rsidP="006F320F">
      <w:pPr>
        <w:rPr>
          <w:b w:val="0"/>
          <w:bCs/>
          <w:i/>
          <w:iCs/>
          <w:noProof/>
          <w:color w:val="171717" w:themeColor="background2" w:themeShade="1A"/>
        </w:rPr>
      </w:pPr>
    </w:p>
    <w:p w14:paraId="4D404D56" w14:textId="76B77A65" w:rsidR="0062386B" w:rsidRPr="00283A2C" w:rsidRDefault="0062386B" w:rsidP="00283A2C">
      <w:pPr>
        <w:rPr>
          <w:i/>
          <w:iCs/>
          <w:noProof/>
          <w:sz w:val="36"/>
          <w:szCs w:val="28"/>
        </w:rPr>
      </w:pPr>
      <w:r w:rsidRPr="00283A2C">
        <w:rPr>
          <w:bCs/>
          <w:i/>
          <w:iCs/>
          <w:noProof/>
          <w:sz w:val="36"/>
          <w:szCs w:val="28"/>
        </w:rPr>
        <w:t>Fase di REMEDIATION 0</w:t>
      </w:r>
      <w:r w:rsidR="00283A2C">
        <w:rPr>
          <w:bCs/>
          <w:i/>
          <w:iCs/>
          <w:noProof/>
          <w:sz w:val="36"/>
          <w:szCs w:val="28"/>
        </w:rPr>
        <w:t>3</w:t>
      </w:r>
      <w:r w:rsidRPr="00283A2C">
        <w:rPr>
          <w:bCs/>
          <w:i/>
          <w:iCs/>
          <w:noProof/>
          <w:sz w:val="36"/>
          <w:szCs w:val="28"/>
        </w:rPr>
        <w:t xml:space="preserve">: </w:t>
      </w:r>
      <w:r w:rsidR="0091518B" w:rsidRPr="00283A2C">
        <w:rPr>
          <w:b w:val="0"/>
          <w:bCs/>
          <w:sz w:val="36"/>
          <w:szCs w:val="28"/>
        </w:rPr>
        <w:t>Ubuntu 12.04 LTS</w:t>
      </w:r>
      <w:r w:rsidR="00283A2C">
        <w:rPr>
          <w:b w:val="0"/>
          <w:bCs/>
          <w:sz w:val="36"/>
          <w:szCs w:val="28"/>
        </w:rPr>
        <w:t xml:space="preserve"> </w:t>
      </w:r>
    </w:p>
    <w:p w14:paraId="36E3ABAB" w14:textId="7999DC89" w:rsidR="0062386B" w:rsidRPr="005103CC" w:rsidRDefault="0062386B" w:rsidP="0062386B">
      <w:pPr>
        <w:pStyle w:val="Paragrafoelenco"/>
        <w:numPr>
          <w:ilvl w:val="0"/>
          <w:numId w:val="9"/>
        </w:numPr>
        <w:rPr>
          <w:b w:val="0"/>
          <w:bCs/>
          <w:i/>
          <w:iCs/>
        </w:rPr>
      </w:pPr>
      <w:r w:rsidRPr="00800D52">
        <w:rPr>
          <w:i/>
          <w:iCs/>
        </w:rPr>
        <w:t>Strategia di Risoluzione</w:t>
      </w:r>
      <w:r w:rsidRPr="005103CC">
        <w:rPr>
          <w:b w:val="0"/>
          <w:bCs/>
          <w:i/>
          <w:iCs/>
        </w:rPr>
        <w:t>:</w:t>
      </w:r>
      <w:r w:rsidRPr="00B95383">
        <w:rPr>
          <w:b w:val="0"/>
          <w:bCs/>
          <w:i/>
          <w:iCs/>
        </w:rPr>
        <w:t xml:space="preserve"> l'unica soluzione per un OS fuori supporto dal 2013 è la migrazione totale su una distribuzione supportata (es. Ubuntu 24.04 LTS)</w:t>
      </w:r>
      <w:r>
        <w:rPr>
          <w:b w:val="0"/>
          <w:bCs/>
          <w:i/>
          <w:iCs/>
        </w:rPr>
        <w:t xml:space="preserve"> dato che </w:t>
      </w:r>
      <w:r>
        <w:rPr>
          <w:b w:val="0"/>
          <w:bCs/>
          <w:i/>
          <w:iCs/>
        </w:rPr>
        <w:lastRenderedPageBreak/>
        <w:t>l’aggiornamento di una macchina datata causerebbe il blocco totale della macchina per via di incompatibilità dei servizi e hardware inadatto per nuove versioni ubuntu</w:t>
      </w:r>
      <w:r w:rsidRPr="00B95383">
        <w:rPr>
          <w:b w:val="0"/>
          <w:bCs/>
          <w:i/>
          <w:iCs/>
        </w:rPr>
        <w:t xml:space="preserve">. Ai fini del laboratorio, e in conformità con la </w:t>
      </w:r>
      <w:r>
        <w:rPr>
          <w:b w:val="0"/>
          <w:bCs/>
          <w:i/>
          <w:iCs/>
        </w:rPr>
        <w:t>consegna</w:t>
      </w:r>
      <w:r w:rsidRPr="00B95383">
        <w:rPr>
          <w:b w:val="0"/>
          <w:bCs/>
          <w:i/>
          <w:iCs/>
        </w:rPr>
        <w:t xml:space="preserve"> del progetto, si applica una strategia di isolamento perimetrale radicale sulla porta 80 che ha esposto l'OS</w:t>
      </w:r>
      <w:r>
        <w:rPr>
          <w:b w:val="0"/>
          <w:bCs/>
          <w:i/>
          <w:iCs/>
        </w:rPr>
        <w:t xml:space="preserve"> per la risoluzione della Vulnerabilità</w:t>
      </w:r>
      <w:r w:rsidRPr="005103CC">
        <w:rPr>
          <w:b w:val="0"/>
          <w:bCs/>
          <w:i/>
          <w:iCs/>
        </w:rPr>
        <w:t>.</w:t>
      </w:r>
    </w:p>
    <w:p w14:paraId="573D8747" w14:textId="77777777" w:rsidR="0062386B" w:rsidRPr="00800D52" w:rsidRDefault="0062386B" w:rsidP="0062386B">
      <w:pPr>
        <w:ind w:left="360"/>
        <w:rPr>
          <w:i/>
          <w:iCs/>
        </w:rPr>
      </w:pPr>
    </w:p>
    <w:p w14:paraId="6E7B858F" w14:textId="6A581926" w:rsidR="0062386B" w:rsidRPr="00800D52" w:rsidRDefault="0062386B" w:rsidP="0062386B">
      <w:pPr>
        <w:pStyle w:val="Paragrafoelenco"/>
        <w:numPr>
          <w:ilvl w:val="0"/>
          <w:numId w:val="9"/>
        </w:numPr>
        <w:rPr>
          <w:i/>
          <w:iCs/>
        </w:rPr>
      </w:pPr>
      <w:r w:rsidRPr="00800D52">
        <w:rPr>
          <w:i/>
          <w:iCs/>
        </w:rPr>
        <w:t>Procedura Operativa sulla Macchina Target:</w:t>
      </w:r>
    </w:p>
    <w:p w14:paraId="13BFA5D4" w14:textId="3282FCB7" w:rsidR="0062386B" w:rsidRPr="00800D52" w:rsidRDefault="0062386B" w:rsidP="0062386B">
      <w:pPr>
        <w:spacing w:after="200"/>
        <w:rPr>
          <w:i/>
          <w:iCs/>
          <w:noProof/>
        </w:rPr>
      </w:pPr>
      <w:r w:rsidRPr="00B95383">
        <w:rPr>
          <w:noProof/>
        </w:rPr>
        <w:t xml:space="preserve"> </w:t>
      </w:r>
      <w:r w:rsidR="006E3269">
        <w:rPr>
          <w:noProof/>
        </w:rPr>
        <w:drawing>
          <wp:inline distT="0" distB="0" distL="0" distR="0" wp14:anchorId="6625B9D1" wp14:editId="21BBE63C">
            <wp:extent cx="6371590" cy="334010"/>
            <wp:effectExtent l="0" t="0" r="0" b="8890"/>
            <wp:docPr id="168872832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283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78A1" w14:textId="09447610" w:rsidR="0062386B" w:rsidRDefault="0062386B" w:rsidP="0062386B">
      <w:pPr>
        <w:spacing w:after="200"/>
        <w:rPr>
          <w:b w:val="0"/>
          <w:bCs/>
          <w:i/>
          <w:iCs/>
          <w:noProof/>
          <w:color w:val="171717" w:themeColor="background2" w:themeShade="1A"/>
        </w:rPr>
      </w:pPr>
      <w:r w:rsidRPr="00B95383">
        <w:rPr>
          <w:bCs/>
          <w:i/>
          <w:iCs/>
          <w:noProof/>
          <w:color w:val="171717" w:themeColor="background2" w:themeShade="1A"/>
        </w:rPr>
        <w:t>Spiegazione tecnica del comando:</w:t>
      </w:r>
      <w:r w:rsidRPr="00B95383">
        <w:rPr>
          <w:b w:val="0"/>
          <w:bCs/>
          <w:i/>
          <w:iCs/>
          <w:noProof/>
          <w:color w:val="171717" w:themeColor="background2" w:themeShade="1A"/>
        </w:rPr>
        <w:t xml:space="preserve"> intercettare tutto il traffico in entrata (INPUT) di tipo </w:t>
      </w:r>
      <w:r w:rsidRPr="00F32378">
        <w:rPr>
          <w:i/>
          <w:iCs/>
          <w:noProof/>
          <w:color w:val="171717" w:themeColor="background2" w:themeShade="1A"/>
        </w:rPr>
        <w:t>TCP</w:t>
      </w:r>
      <w:r w:rsidRPr="00B95383">
        <w:rPr>
          <w:b w:val="0"/>
          <w:bCs/>
          <w:i/>
          <w:iCs/>
          <w:noProof/>
          <w:color w:val="171717" w:themeColor="background2" w:themeShade="1A"/>
        </w:rPr>
        <w:t xml:space="preserve"> (-p</w:t>
      </w:r>
      <w:r>
        <w:rPr>
          <w:b w:val="0"/>
          <w:bCs/>
          <w:i/>
          <w:iCs/>
          <w:noProof/>
          <w:color w:val="171717" w:themeColor="background2" w:themeShade="1A"/>
        </w:rPr>
        <w:t>(protocol)</w:t>
      </w:r>
      <w:r w:rsidRPr="00B95383">
        <w:rPr>
          <w:b w:val="0"/>
          <w:bCs/>
          <w:i/>
          <w:iCs/>
          <w:noProof/>
          <w:color w:val="171717" w:themeColor="background2" w:themeShade="1A"/>
        </w:rPr>
        <w:t xml:space="preserve"> tcp) indirizzato alla porta </w:t>
      </w:r>
      <w:r w:rsidRPr="00F32378">
        <w:rPr>
          <w:i/>
          <w:iCs/>
          <w:noProof/>
          <w:color w:val="171717" w:themeColor="background2" w:themeShade="1A"/>
        </w:rPr>
        <w:t>HTTP</w:t>
      </w:r>
      <w:r w:rsidRPr="00B95383">
        <w:rPr>
          <w:b w:val="0"/>
          <w:bCs/>
          <w:i/>
          <w:iCs/>
          <w:noProof/>
          <w:color w:val="171717" w:themeColor="background2" w:themeShade="1A"/>
        </w:rPr>
        <w:t xml:space="preserve"> standard </w:t>
      </w:r>
      <w:r w:rsidRPr="00F32378">
        <w:rPr>
          <w:i/>
          <w:iCs/>
          <w:noProof/>
          <w:color w:val="171717" w:themeColor="background2" w:themeShade="1A"/>
        </w:rPr>
        <w:t>80</w:t>
      </w:r>
      <w:r w:rsidRPr="00B95383">
        <w:rPr>
          <w:b w:val="0"/>
          <w:bCs/>
          <w:i/>
          <w:iCs/>
          <w:noProof/>
          <w:color w:val="171717" w:themeColor="background2" w:themeShade="1A"/>
        </w:rPr>
        <w:t xml:space="preserve"> </w:t>
      </w:r>
      <w:r w:rsidRPr="00F32378">
        <w:rPr>
          <w:i/>
          <w:iCs/>
          <w:noProof/>
          <w:color w:val="171717" w:themeColor="background2" w:themeShade="1A"/>
        </w:rPr>
        <w:t>(--dport 80).</w:t>
      </w:r>
      <w:r w:rsidRPr="00B95383">
        <w:rPr>
          <w:b w:val="0"/>
          <w:bCs/>
          <w:i/>
          <w:iCs/>
          <w:noProof/>
          <w:color w:val="171717" w:themeColor="background2" w:themeShade="1A"/>
        </w:rPr>
        <w:t xml:space="preserve"> L'azione</w:t>
      </w:r>
      <w:r>
        <w:rPr>
          <w:b w:val="0"/>
          <w:bCs/>
          <w:i/>
          <w:iCs/>
          <w:noProof/>
          <w:color w:val="171717" w:themeColor="background2" w:themeShade="1A"/>
        </w:rPr>
        <w:t xml:space="preserve"> configurata</w:t>
      </w:r>
      <w:r w:rsidRPr="00B95383">
        <w:rPr>
          <w:b w:val="0"/>
          <w:bCs/>
          <w:i/>
          <w:iCs/>
          <w:noProof/>
          <w:color w:val="171717" w:themeColor="background2" w:themeShade="1A"/>
        </w:rPr>
        <w:t xml:space="preserve"> </w:t>
      </w:r>
      <w:r w:rsidRPr="00F32378">
        <w:rPr>
          <w:i/>
          <w:iCs/>
          <w:noProof/>
          <w:color w:val="171717" w:themeColor="background2" w:themeShade="1A"/>
        </w:rPr>
        <w:t>“-j DROP</w:t>
      </w:r>
      <w:r>
        <w:rPr>
          <w:b w:val="0"/>
          <w:bCs/>
          <w:i/>
          <w:iCs/>
          <w:noProof/>
          <w:color w:val="171717" w:themeColor="background2" w:themeShade="1A"/>
        </w:rPr>
        <w:t>”</w:t>
      </w:r>
      <w:r w:rsidRPr="00B95383">
        <w:rPr>
          <w:b w:val="0"/>
          <w:bCs/>
          <w:i/>
          <w:iCs/>
          <w:noProof/>
          <w:color w:val="171717" w:themeColor="background2" w:themeShade="1A"/>
        </w:rPr>
        <w:t xml:space="preserve"> ordina di </w:t>
      </w:r>
      <w:r>
        <w:rPr>
          <w:b w:val="0"/>
          <w:bCs/>
          <w:i/>
          <w:iCs/>
          <w:noProof/>
          <w:color w:val="171717" w:themeColor="background2" w:themeShade="1A"/>
        </w:rPr>
        <w:t>droppare ovvero eliminare o cestinare</w:t>
      </w:r>
      <w:r w:rsidRPr="00B95383">
        <w:rPr>
          <w:b w:val="0"/>
          <w:bCs/>
          <w:i/>
          <w:iCs/>
          <w:noProof/>
          <w:color w:val="171717" w:themeColor="background2" w:themeShade="1A"/>
        </w:rPr>
        <w:t xml:space="preserve"> il traffico in modo</w:t>
      </w:r>
      <w:r>
        <w:rPr>
          <w:b w:val="0"/>
          <w:bCs/>
          <w:i/>
          <w:iCs/>
          <w:noProof/>
          <w:color w:val="171717" w:themeColor="background2" w:themeShade="1A"/>
        </w:rPr>
        <w:t xml:space="preserve"> assoluto</w:t>
      </w:r>
      <w:r w:rsidRPr="00B95383">
        <w:rPr>
          <w:b w:val="0"/>
          <w:bCs/>
          <w:i/>
          <w:iCs/>
          <w:noProof/>
          <w:color w:val="171717" w:themeColor="background2" w:themeShade="1A"/>
        </w:rPr>
        <w:t>, impedendo a malintenzionati sulla rete di interrogare il web server ed estrarre i metadati identificativi del sistema operativo obsoleto.</w:t>
      </w:r>
    </w:p>
    <w:p w14:paraId="2FA57E53" w14:textId="7951DE17" w:rsidR="0062386B" w:rsidRDefault="006E3269" w:rsidP="0062386B">
      <w:pPr>
        <w:spacing w:after="200"/>
        <w:rPr>
          <w:b w:val="0"/>
          <w:bCs/>
          <w:i/>
          <w:iCs/>
          <w:noProof/>
          <w:color w:val="171717" w:themeColor="background2" w:themeShade="1A"/>
        </w:rPr>
      </w:pPr>
      <w:r>
        <w:rPr>
          <w:b w:val="0"/>
          <w:bCs/>
          <w:i/>
          <w:iCs/>
          <w:noProof/>
          <w:color w:val="171717" w:themeColor="background2" w:themeShade="1A"/>
        </w:rPr>
        <w:drawing>
          <wp:inline distT="0" distB="0" distL="0" distR="0" wp14:anchorId="54C21748" wp14:editId="350419F8">
            <wp:extent cx="6362700" cy="762000"/>
            <wp:effectExtent l="0" t="0" r="0" b="0"/>
            <wp:docPr id="1458546093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BF4B7" w14:textId="0EF54559" w:rsidR="0062386B" w:rsidRPr="00B95383" w:rsidRDefault="0062386B" w:rsidP="0062386B">
      <w:pPr>
        <w:spacing w:after="200"/>
        <w:rPr>
          <w:b w:val="0"/>
          <w:bCs/>
          <w:i/>
          <w:iCs/>
          <w:noProof/>
          <w:color w:val="171717" w:themeColor="background2" w:themeShade="1A"/>
        </w:rPr>
      </w:pPr>
      <w:r w:rsidRPr="00207956">
        <w:rPr>
          <w:b w:val="0"/>
          <w:bCs/>
          <w:i/>
          <w:iCs/>
          <w:noProof/>
          <w:color w:val="171717" w:themeColor="background2" w:themeShade="1A"/>
        </w:rPr>
        <w:t>Lo screenshot prova l'efficacia dell</w:t>
      </w:r>
      <w:r>
        <w:rPr>
          <w:b w:val="0"/>
          <w:bCs/>
          <w:i/>
          <w:iCs/>
          <w:noProof/>
          <w:color w:val="171717" w:themeColor="background2" w:themeShade="1A"/>
        </w:rPr>
        <w:t>a</w:t>
      </w:r>
      <w:r w:rsidRPr="00207956">
        <w:rPr>
          <w:b w:val="0"/>
          <w:bCs/>
          <w:i/>
          <w:iCs/>
          <w:noProof/>
          <w:color w:val="171717" w:themeColor="background2" w:themeShade="1A"/>
        </w:rPr>
        <w:t xml:space="preserve"> regola del firewall</w:t>
      </w:r>
      <w:r>
        <w:rPr>
          <w:b w:val="0"/>
          <w:bCs/>
          <w:i/>
          <w:iCs/>
          <w:noProof/>
          <w:color w:val="171717" w:themeColor="background2" w:themeShade="1A"/>
        </w:rPr>
        <w:t xml:space="preserve"> che</w:t>
      </w:r>
      <w:r w:rsidRPr="00207956">
        <w:rPr>
          <w:b w:val="0"/>
          <w:bCs/>
          <w:i/>
          <w:iCs/>
          <w:noProof/>
          <w:color w:val="171717" w:themeColor="background2" w:themeShade="1A"/>
        </w:rPr>
        <w:t xml:space="preserve"> scarta i pacchetti </w:t>
      </w:r>
      <w:r>
        <w:rPr>
          <w:b w:val="0"/>
          <w:bCs/>
          <w:i/>
          <w:iCs/>
          <w:noProof/>
          <w:color w:val="171717" w:themeColor="background2" w:themeShade="1A"/>
        </w:rPr>
        <w:t xml:space="preserve">http tramite l’utility curl con restrizione di tempo(--connect-timeout 5) che ha generato un fallimento immediato e desiderato della sessione </w:t>
      </w:r>
      <w:r w:rsidRPr="00207956">
        <w:rPr>
          <w:b w:val="0"/>
          <w:bCs/>
          <w:i/>
          <w:iCs/>
          <w:noProof/>
          <w:color w:val="171717" w:themeColor="background2" w:themeShade="1A"/>
        </w:rPr>
        <w:t>.</w:t>
      </w:r>
      <w:r>
        <w:rPr>
          <w:b w:val="0"/>
          <w:bCs/>
          <w:i/>
          <w:iCs/>
          <w:noProof/>
          <w:color w:val="171717" w:themeColor="background2" w:themeShade="1A"/>
        </w:rPr>
        <w:t xml:space="preserve"> </w:t>
      </w:r>
      <w:r w:rsidRPr="00207956">
        <w:rPr>
          <w:b w:val="0"/>
          <w:bCs/>
          <w:i/>
          <w:iCs/>
          <w:noProof/>
          <w:color w:val="171717" w:themeColor="background2" w:themeShade="1A"/>
        </w:rPr>
        <w:t xml:space="preserve"> Poiché il server non risponde, diventa impossibile per entità esterne (inclusi i moduli di OS Fingerprinting dello scanner </w:t>
      </w:r>
      <w:r>
        <w:rPr>
          <w:b w:val="0"/>
          <w:bCs/>
          <w:i/>
          <w:iCs/>
          <w:noProof/>
          <w:color w:val="171717" w:themeColor="background2" w:themeShade="1A"/>
        </w:rPr>
        <w:t xml:space="preserve">di </w:t>
      </w:r>
      <w:r w:rsidRPr="00207956">
        <w:rPr>
          <w:b w:val="0"/>
          <w:bCs/>
          <w:i/>
          <w:iCs/>
          <w:noProof/>
          <w:color w:val="171717" w:themeColor="background2" w:themeShade="1A"/>
        </w:rPr>
        <w:t>Nessus) interrogare gli header e catturare la stringa identificativa della distribuzione obsoleta Ubunt</w:t>
      </w:r>
      <w:r w:rsidR="00F32378">
        <w:rPr>
          <w:b w:val="0"/>
          <w:bCs/>
          <w:i/>
          <w:iCs/>
          <w:noProof/>
          <w:color w:val="171717" w:themeColor="background2" w:themeShade="1A"/>
        </w:rPr>
        <w:t>u 12.04 LTS</w:t>
      </w:r>
      <w:r w:rsidRPr="00207956">
        <w:rPr>
          <w:b w:val="0"/>
          <w:bCs/>
          <w:i/>
          <w:iCs/>
          <w:noProof/>
          <w:color w:val="171717" w:themeColor="background2" w:themeShade="1A"/>
        </w:rPr>
        <w:t>.</w:t>
      </w:r>
    </w:p>
    <w:p w14:paraId="49180405" w14:textId="77777777" w:rsidR="0062386B" w:rsidRPr="00B95383" w:rsidRDefault="0062386B" w:rsidP="0062386B">
      <w:pPr>
        <w:spacing w:after="200"/>
        <w:rPr>
          <w:b w:val="0"/>
          <w:bCs/>
          <w:i/>
          <w:iCs/>
          <w:noProof/>
          <w:color w:val="171717" w:themeColor="background2" w:themeShade="1A"/>
        </w:rPr>
      </w:pPr>
      <w:r>
        <w:rPr>
          <w:b w:val="0"/>
          <w:bCs/>
          <w:i/>
          <w:iCs/>
          <w:noProof/>
          <w:color w:val="171717" w:themeColor="background2" w:themeShade="1A"/>
        </w:rPr>
        <w:pict w14:anchorId="55CA5B54">
          <v:rect id="_x0000_i1027" style="width:0;height:1.5pt" o:hralign="center" o:hrstd="t" o:hr="t" fillcolor="#a0a0a0" stroked="f"/>
        </w:pict>
      </w:r>
    </w:p>
    <w:p w14:paraId="689EF947" w14:textId="77777777" w:rsidR="00283A2C" w:rsidRPr="00283A2C" w:rsidRDefault="00283A2C" w:rsidP="00D70D02">
      <w:pPr>
        <w:rPr>
          <w:noProof/>
          <w:sz w:val="36"/>
          <w:szCs w:val="28"/>
        </w:rPr>
      </w:pPr>
    </w:p>
    <w:p w14:paraId="604BFF60" w14:textId="127B2AA1" w:rsidR="00D077E9" w:rsidRDefault="00D077E9">
      <w:pPr>
        <w:spacing w:after="200"/>
        <w:rPr>
          <w:noProof/>
        </w:rPr>
      </w:pPr>
      <w:r>
        <w:rPr>
          <w:noProof/>
          <w:lang w:bidi="it-IT"/>
        </w:rPr>
        <w:br w:type="page"/>
      </w:r>
    </w:p>
    <w:p w14:paraId="635C9BCF" w14:textId="36FD9454" w:rsidR="00AB02A7" w:rsidRPr="00B64DAA" w:rsidRDefault="004F673E" w:rsidP="003154C2">
      <w:pPr>
        <w:rPr>
          <w:i/>
          <w:iCs/>
          <w:noProof/>
          <w:sz w:val="48"/>
          <w:szCs w:val="40"/>
        </w:rPr>
      </w:pPr>
      <w:r w:rsidRPr="00B64DAA">
        <w:rPr>
          <w:i/>
          <w:iCs/>
          <w:noProof/>
          <w:sz w:val="48"/>
          <w:szCs w:val="40"/>
        </w:rPr>
        <w:lastRenderedPageBreak/>
        <w:t>Analisi dei risultati Post-Intervento</w:t>
      </w:r>
      <w:r w:rsidR="003154C2" w:rsidRPr="00B64DAA">
        <w:rPr>
          <w:i/>
          <w:iCs/>
          <w:noProof/>
          <w:sz w:val="48"/>
          <w:szCs w:val="40"/>
        </w:rPr>
        <w:t>:</w:t>
      </w:r>
    </w:p>
    <w:p w14:paraId="2D3F37EB" w14:textId="76E6893C" w:rsidR="004F673E" w:rsidRPr="003154C2" w:rsidRDefault="004F673E" w:rsidP="003154C2">
      <w:pPr>
        <w:rPr>
          <w:i/>
          <w:iCs/>
          <w:noProof/>
          <w:sz w:val="48"/>
          <w:szCs w:val="40"/>
        </w:rPr>
      </w:pPr>
      <w:r w:rsidRPr="004F673E">
        <w:rPr>
          <w:i/>
          <w:iCs/>
          <w:noProof/>
          <w:sz w:val="48"/>
          <w:szCs w:val="40"/>
        </w:rPr>
        <w:drawing>
          <wp:inline distT="0" distB="0" distL="0" distR="0" wp14:anchorId="052BC507" wp14:editId="60AB0CFF">
            <wp:extent cx="6371590" cy="1891665"/>
            <wp:effectExtent l="0" t="0" r="0" b="0"/>
            <wp:docPr id="4579310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31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3740" w14:textId="20B97004" w:rsidR="0087605E" w:rsidRPr="00B64DAA" w:rsidRDefault="004F673E" w:rsidP="00AB02A7">
      <w:pPr>
        <w:spacing w:after="200"/>
        <w:rPr>
          <w:i/>
          <w:iCs/>
          <w:noProof/>
        </w:rPr>
      </w:pPr>
      <w:r w:rsidRPr="00B64DAA">
        <w:rPr>
          <w:i/>
          <w:iCs/>
          <w:noProof/>
        </w:rPr>
        <w:t>A seguito dell’implementazione delle contromisure descritte precedentemente, è stata effettuata una scansione finale di verifica tramite lo strumento NMAP per convalidare l’efficacia delle difese implementate.</w:t>
      </w:r>
    </w:p>
    <w:p w14:paraId="135673F6" w14:textId="201BAAD9" w:rsidR="004F673E" w:rsidRPr="00B64DAA" w:rsidRDefault="004F673E" w:rsidP="00AB02A7">
      <w:pPr>
        <w:spacing w:after="200"/>
        <w:rPr>
          <w:i/>
          <w:iCs/>
          <w:noProof/>
        </w:rPr>
      </w:pPr>
      <w:r w:rsidRPr="00B64DAA">
        <w:rPr>
          <w:i/>
          <w:iCs/>
          <w:noProof/>
        </w:rPr>
        <w:t>L’analisi dell’output della scansione finale evidenzia il successo degli interventi:</w:t>
      </w:r>
    </w:p>
    <w:p w14:paraId="2E042157" w14:textId="1340C536" w:rsidR="004F673E" w:rsidRPr="00B64DAA" w:rsidRDefault="004F673E" w:rsidP="004F673E">
      <w:pPr>
        <w:pStyle w:val="Paragrafoelenco"/>
        <w:numPr>
          <w:ilvl w:val="0"/>
          <w:numId w:val="17"/>
        </w:numPr>
        <w:spacing w:after="200"/>
        <w:rPr>
          <w:i/>
          <w:iCs/>
          <w:noProof/>
        </w:rPr>
      </w:pPr>
      <w:r w:rsidRPr="00B64DAA">
        <w:rPr>
          <w:i/>
          <w:iCs/>
          <w:noProof/>
        </w:rPr>
        <w:t xml:space="preserve">Risoluzione Vulnerabilità FTP (Porta 21): </w:t>
      </w:r>
      <w:r w:rsidRPr="00B64DAA">
        <w:rPr>
          <w:b w:val="0"/>
          <w:bCs/>
          <w:i/>
          <w:iCs/>
          <w:noProof/>
          <w:color w:val="auto"/>
        </w:rPr>
        <w:t>lo script di Nmap rileva che il login anonimo è stato disabilitato con successo, confermando che la fuga di informazioni aziendali è stata completamente bloccata</w:t>
      </w:r>
    </w:p>
    <w:p w14:paraId="1BD3F904" w14:textId="77777777" w:rsidR="008C0493" w:rsidRPr="00B64DAA" w:rsidRDefault="008C0493" w:rsidP="008C0493">
      <w:pPr>
        <w:pStyle w:val="Paragrafoelenco"/>
        <w:spacing w:after="200"/>
        <w:rPr>
          <w:i/>
          <w:iCs/>
          <w:noProof/>
        </w:rPr>
      </w:pPr>
    </w:p>
    <w:p w14:paraId="61D518D4" w14:textId="64A35105" w:rsidR="008C0493" w:rsidRPr="00B64DAA" w:rsidRDefault="004F673E" w:rsidP="008C0493">
      <w:pPr>
        <w:pStyle w:val="Paragrafoelenco"/>
        <w:numPr>
          <w:ilvl w:val="0"/>
          <w:numId w:val="17"/>
        </w:numPr>
        <w:spacing w:after="200"/>
        <w:rPr>
          <w:i/>
          <w:iCs/>
          <w:noProof/>
        </w:rPr>
      </w:pPr>
      <w:r w:rsidRPr="00B64DAA">
        <w:rPr>
          <w:i/>
          <w:iCs/>
          <w:noProof/>
        </w:rPr>
        <w:t xml:space="preserve">Hardening Crittografico SSH (Porta 22): </w:t>
      </w:r>
      <w:r w:rsidRPr="00B64DAA">
        <w:rPr>
          <w:b w:val="0"/>
          <w:bCs/>
          <w:i/>
          <w:iCs/>
          <w:noProof/>
          <w:color w:val="auto"/>
        </w:rPr>
        <w:t xml:space="preserve">La chiave host di tipo DSA ritenuta obsoleta è stata disattivata così come l’utilizzo di password in chiaro </w:t>
      </w:r>
      <w:r w:rsidR="003205DC" w:rsidRPr="00B64DAA">
        <w:rPr>
          <w:b w:val="0"/>
          <w:bCs/>
          <w:i/>
          <w:iCs/>
          <w:noProof/>
          <w:color w:val="auto"/>
        </w:rPr>
        <w:t>inoltre è stato implementato un counter massimo per mitigare attacchi di brute-force.</w:t>
      </w:r>
    </w:p>
    <w:p w14:paraId="7D0487F9" w14:textId="77777777" w:rsidR="008C0493" w:rsidRPr="00B64DAA" w:rsidRDefault="008C0493" w:rsidP="008C0493">
      <w:pPr>
        <w:spacing w:after="200"/>
        <w:rPr>
          <w:i/>
          <w:iCs/>
          <w:noProof/>
        </w:rPr>
      </w:pPr>
    </w:p>
    <w:p w14:paraId="1F6BA14F" w14:textId="3078623B" w:rsidR="003205DC" w:rsidRPr="00B64DAA" w:rsidRDefault="003205DC" w:rsidP="003205DC">
      <w:pPr>
        <w:pStyle w:val="Paragrafoelenco"/>
        <w:numPr>
          <w:ilvl w:val="0"/>
          <w:numId w:val="17"/>
        </w:numPr>
        <w:spacing w:after="200"/>
        <w:rPr>
          <w:i/>
          <w:iCs/>
          <w:noProof/>
        </w:rPr>
      </w:pPr>
      <w:r w:rsidRPr="00B64DAA">
        <w:rPr>
          <w:i/>
          <w:iCs/>
          <w:noProof/>
        </w:rPr>
        <w:t xml:space="preserve">Occultamento del Sistema Operativo: </w:t>
      </w:r>
      <w:r w:rsidRPr="00B64DAA">
        <w:rPr>
          <w:b w:val="0"/>
          <w:bCs/>
          <w:i/>
          <w:iCs/>
          <w:noProof/>
          <w:color w:val="auto"/>
        </w:rPr>
        <w:t>Sono state rimosse le stringhe descrittive relative a debian e ubuntu linux che facilitavano la mappatura dell’architettura e dei kernel exploit da parte di attaccanti</w:t>
      </w:r>
      <w:r w:rsidRPr="00B64DAA">
        <w:rPr>
          <w:i/>
          <w:iCs/>
          <w:noProof/>
          <w:color w:val="auto"/>
        </w:rPr>
        <w:t xml:space="preserve"> </w:t>
      </w:r>
    </w:p>
    <w:p w14:paraId="0A6BBA63" w14:textId="77777777" w:rsidR="008C0493" w:rsidRPr="00B64DAA" w:rsidRDefault="008C0493" w:rsidP="008C0493">
      <w:pPr>
        <w:pStyle w:val="Paragrafoelenco"/>
        <w:spacing w:after="200"/>
        <w:rPr>
          <w:i/>
          <w:iCs/>
          <w:noProof/>
        </w:rPr>
      </w:pPr>
    </w:p>
    <w:p w14:paraId="364E976A" w14:textId="65A5583B" w:rsidR="003205DC" w:rsidRPr="00B64DAA" w:rsidRDefault="003205DC" w:rsidP="003205DC">
      <w:pPr>
        <w:spacing w:after="200"/>
        <w:rPr>
          <w:i/>
          <w:iCs/>
          <w:noProof/>
        </w:rPr>
      </w:pPr>
      <w:r w:rsidRPr="00B64DAA">
        <w:rPr>
          <w:bCs/>
          <w:i/>
          <w:iCs/>
          <w:noProof/>
        </w:rPr>
        <w:t>Conclusione della Verifica:</w:t>
      </w:r>
      <w:r w:rsidRPr="00B64DAA">
        <w:rPr>
          <w:i/>
          <w:iCs/>
          <w:noProof/>
        </w:rPr>
        <w:t xml:space="preserve"> </w:t>
      </w:r>
      <w:r w:rsidRPr="00B64DAA">
        <w:rPr>
          <w:b w:val="0"/>
          <w:bCs/>
          <w:i/>
          <w:iCs/>
          <w:noProof/>
          <w:color w:val="auto"/>
        </w:rPr>
        <w:t>La catena d'attacco iniziale è interrotta alla radice. Non disponendo più della lista utenti fornita dal</w:t>
      </w:r>
      <w:r w:rsidRPr="00B64DAA">
        <w:rPr>
          <w:b w:val="0"/>
          <w:bCs/>
          <w:i/>
          <w:iCs/>
          <w:noProof/>
          <w:color w:val="auto"/>
        </w:rPr>
        <w:t xml:space="preserve"> servizio </w:t>
      </w:r>
      <w:r w:rsidRPr="00B64DAA">
        <w:rPr>
          <w:b w:val="0"/>
          <w:bCs/>
          <w:i/>
          <w:iCs/>
          <w:noProof/>
          <w:color w:val="auto"/>
        </w:rPr>
        <w:t>FTP, l'a</w:t>
      </w:r>
      <w:r w:rsidRPr="00B64DAA">
        <w:rPr>
          <w:b w:val="0"/>
          <w:bCs/>
          <w:i/>
          <w:iCs/>
          <w:noProof/>
          <w:color w:val="auto"/>
        </w:rPr>
        <w:t>ttaccante non ha più la possibilità di accedere alla cartella utenti e neanche di utilizzare e sfruttare il protocollo ssh per attacchi di brute-force, inoltre sono stati occultati i banner relativi alle versioni del kernel e filtrata la porta 80</w:t>
      </w:r>
      <w:r w:rsidR="000849A5" w:rsidRPr="00B64DAA">
        <w:rPr>
          <w:b w:val="0"/>
          <w:bCs/>
          <w:i/>
          <w:iCs/>
          <w:noProof/>
          <w:color w:val="auto"/>
        </w:rPr>
        <w:t xml:space="preserve">, si considera quindi il report del progetto </w:t>
      </w:r>
      <w:r w:rsidR="000849A5" w:rsidRPr="00B64DAA">
        <w:rPr>
          <w:i/>
          <w:iCs/>
          <w:noProof/>
          <w:color w:val="auto"/>
        </w:rPr>
        <w:t>CONCLUSO</w:t>
      </w:r>
      <w:r w:rsidR="000849A5" w:rsidRPr="00B64DAA">
        <w:rPr>
          <w:b w:val="0"/>
          <w:bCs/>
          <w:i/>
          <w:iCs/>
          <w:noProof/>
          <w:color w:val="auto"/>
        </w:rPr>
        <w:t>.</w:t>
      </w:r>
    </w:p>
    <w:sectPr w:rsidR="003205DC" w:rsidRPr="00B64DAA" w:rsidSect="00AB02A7">
      <w:headerReference w:type="default" r:id="rId32"/>
      <w:footerReference w:type="default" r:id="rId33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E1AF3" w14:textId="77777777" w:rsidR="006863A1" w:rsidRDefault="006863A1">
      <w:r>
        <w:separator/>
      </w:r>
    </w:p>
    <w:p w14:paraId="3A8CA1F6" w14:textId="77777777" w:rsidR="006863A1" w:rsidRDefault="006863A1"/>
  </w:endnote>
  <w:endnote w:type="continuationSeparator" w:id="0">
    <w:p w14:paraId="47286BD7" w14:textId="77777777" w:rsidR="006863A1" w:rsidRDefault="006863A1">
      <w:r>
        <w:continuationSeparator/>
      </w:r>
    </w:p>
    <w:p w14:paraId="74BDF3A4" w14:textId="77777777" w:rsidR="006863A1" w:rsidRDefault="006863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3E169A9B" w14:textId="77777777" w:rsidR="00DF027C" w:rsidRDefault="00DF027C">
        <w:pPr>
          <w:pStyle w:val="Pidipagina"/>
          <w:jc w:val="center"/>
          <w:rPr>
            <w:noProof/>
          </w:rPr>
        </w:pPr>
        <w:r>
          <w:rPr>
            <w:noProof/>
            <w:lang w:bidi="it-IT"/>
          </w:rPr>
          <w:fldChar w:fldCharType="begin"/>
        </w:r>
        <w:r>
          <w:rPr>
            <w:noProof/>
            <w:lang w:bidi="it-IT"/>
          </w:rPr>
          <w:instrText xml:space="preserve"> PAGE   \* MERGEFORMAT </w:instrText>
        </w:r>
        <w:r>
          <w:rPr>
            <w:noProof/>
            <w:lang w:bidi="it-IT"/>
          </w:rPr>
          <w:fldChar w:fldCharType="separate"/>
        </w:r>
        <w:r w:rsidR="00AB02A7">
          <w:rPr>
            <w:noProof/>
            <w:lang w:bidi="it-IT"/>
          </w:rPr>
          <w:t>2</w:t>
        </w:r>
        <w:r>
          <w:rPr>
            <w:noProof/>
            <w:lang w:bidi="it-IT"/>
          </w:rPr>
          <w:fldChar w:fldCharType="end"/>
        </w:r>
      </w:p>
    </w:sdtContent>
  </w:sdt>
  <w:p w14:paraId="0435F392" w14:textId="77777777" w:rsidR="00DF027C" w:rsidRDefault="00DF027C">
    <w:pPr>
      <w:pStyle w:val="Pidipa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29BB0" w14:textId="77777777" w:rsidR="006863A1" w:rsidRDefault="006863A1">
      <w:r>
        <w:separator/>
      </w:r>
    </w:p>
    <w:p w14:paraId="202BAD58" w14:textId="77777777" w:rsidR="006863A1" w:rsidRDefault="006863A1"/>
  </w:footnote>
  <w:footnote w:type="continuationSeparator" w:id="0">
    <w:p w14:paraId="61B396A2" w14:textId="77777777" w:rsidR="006863A1" w:rsidRDefault="006863A1">
      <w:r>
        <w:continuationSeparator/>
      </w:r>
    </w:p>
    <w:p w14:paraId="41A6AC54" w14:textId="77777777" w:rsidR="006863A1" w:rsidRDefault="006863A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5A0F22BC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444D06EA" w14:textId="77777777" w:rsidR="00D077E9" w:rsidRDefault="00D077E9">
          <w:pPr>
            <w:pStyle w:val="Intestazione"/>
            <w:rPr>
              <w:noProof/>
            </w:rPr>
          </w:pPr>
        </w:p>
      </w:tc>
    </w:tr>
  </w:tbl>
  <w:p w14:paraId="11B47D70" w14:textId="77777777" w:rsidR="00D077E9" w:rsidRDefault="00D077E9" w:rsidP="00D077E9">
    <w:pPr>
      <w:pStyle w:val="Intestazione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5FA2"/>
    <w:multiLevelType w:val="hybridMultilevel"/>
    <w:tmpl w:val="4604980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C5471"/>
    <w:multiLevelType w:val="hybridMultilevel"/>
    <w:tmpl w:val="9D88E64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A67D8"/>
    <w:multiLevelType w:val="hybridMultilevel"/>
    <w:tmpl w:val="1D2EAF6A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A428C4"/>
    <w:multiLevelType w:val="hybridMultilevel"/>
    <w:tmpl w:val="F46C5EC0"/>
    <w:lvl w:ilvl="0" w:tplc="5518EB9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0F64DC"/>
    <w:multiLevelType w:val="hybridMultilevel"/>
    <w:tmpl w:val="0EF63BC8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675CFC"/>
    <w:multiLevelType w:val="hybridMultilevel"/>
    <w:tmpl w:val="DFAA1D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72A35"/>
    <w:multiLevelType w:val="hybridMultilevel"/>
    <w:tmpl w:val="FA66BEEE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E56613"/>
    <w:multiLevelType w:val="hybridMultilevel"/>
    <w:tmpl w:val="569C0F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E01EBA"/>
    <w:multiLevelType w:val="hybridMultilevel"/>
    <w:tmpl w:val="4CF49A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043E62"/>
    <w:multiLevelType w:val="hybridMultilevel"/>
    <w:tmpl w:val="2CB4842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C14E76"/>
    <w:multiLevelType w:val="hybridMultilevel"/>
    <w:tmpl w:val="764CD3F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7132FB5"/>
    <w:multiLevelType w:val="hybridMultilevel"/>
    <w:tmpl w:val="D8E0C6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C95944"/>
    <w:multiLevelType w:val="hybridMultilevel"/>
    <w:tmpl w:val="A830DC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CA2E43"/>
    <w:multiLevelType w:val="hybridMultilevel"/>
    <w:tmpl w:val="DA906178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C9F5B21"/>
    <w:multiLevelType w:val="multilevel"/>
    <w:tmpl w:val="97A0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D612D7"/>
    <w:multiLevelType w:val="multilevel"/>
    <w:tmpl w:val="D1E2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9B0727"/>
    <w:multiLevelType w:val="hybridMultilevel"/>
    <w:tmpl w:val="3D3CAC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12590">
    <w:abstractNumId w:val="0"/>
  </w:num>
  <w:num w:numId="2" w16cid:durableId="1217667890">
    <w:abstractNumId w:val="13"/>
  </w:num>
  <w:num w:numId="3" w16cid:durableId="1296957774">
    <w:abstractNumId w:val="10"/>
  </w:num>
  <w:num w:numId="4" w16cid:durableId="5329181">
    <w:abstractNumId w:val="2"/>
  </w:num>
  <w:num w:numId="5" w16cid:durableId="1441073436">
    <w:abstractNumId w:val="4"/>
  </w:num>
  <w:num w:numId="6" w16cid:durableId="1238444749">
    <w:abstractNumId w:val="6"/>
  </w:num>
  <w:num w:numId="7" w16cid:durableId="1797486050">
    <w:abstractNumId w:val="15"/>
  </w:num>
  <w:num w:numId="8" w16cid:durableId="962658553">
    <w:abstractNumId w:val="16"/>
  </w:num>
  <w:num w:numId="9" w16cid:durableId="1168447006">
    <w:abstractNumId w:val="7"/>
  </w:num>
  <w:num w:numId="10" w16cid:durableId="1902787248">
    <w:abstractNumId w:val="8"/>
  </w:num>
  <w:num w:numId="11" w16cid:durableId="913394503">
    <w:abstractNumId w:val="5"/>
  </w:num>
  <w:num w:numId="12" w16cid:durableId="1095638379">
    <w:abstractNumId w:val="11"/>
  </w:num>
  <w:num w:numId="13" w16cid:durableId="1643192150">
    <w:abstractNumId w:val="12"/>
  </w:num>
  <w:num w:numId="14" w16cid:durableId="223879497">
    <w:abstractNumId w:val="14"/>
  </w:num>
  <w:num w:numId="15" w16cid:durableId="312881485">
    <w:abstractNumId w:val="9"/>
  </w:num>
  <w:num w:numId="16" w16cid:durableId="904220395">
    <w:abstractNumId w:val="3"/>
  </w:num>
  <w:num w:numId="17" w16cid:durableId="2073968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hyphenationZone w:val="283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6B"/>
    <w:rsid w:val="00001625"/>
    <w:rsid w:val="0002482E"/>
    <w:rsid w:val="00025E6C"/>
    <w:rsid w:val="00050324"/>
    <w:rsid w:val="000849A5"/>
    <w:rsid w:val="00086D0A"/>
    <w:rsid w:val="000A0150"/>
    <w:rsid w:val="000B25F9"/>
    <w:rsid w:val="000C42CB"/>
    <w:rsid w:val="000D2869"/>
    <w:rsid w:val="000E63C9"/>
    <w:rsid w:val="00117AEB"/>
    <w:rsid w:val="00130E9D"/>
    <w:rsid w:val="00133212"/>
    <w:rsid w:val="00150A6D"/>
    <w:rsid w:val="00185B35"/>
    <w:rsid w:val="001A1D9A"/>
    <w:rsid w:val="001B0D09"/>
    <w:rsid w:val="001B5A3A"/>
    <w:rsid w:val="001D11F2"/>
    <w:rsid w:val="001F0D57"/>
    <w:rsid w:val="001F2BC8"/>
    <w:rsid w:val="001F5F6B"/>
    <w:rsid w:val="00243EBC"/>
    <w:rsid w:val="00246A35"/>
    <w:rsid w:val="0026044E"/>
    <w:rsid w:val="00283A2C"/>
    <w:rsid w:val="00284348"/>
    <w:rsid w:val="002A207D"/>
    <w:rsid w:val="002A4AC7"/>
    <w:rsid w:val="002B0335"/>
    <w:rsid w:val="002B066A"/>
    <w:rsid w:val="002C0BCC"/>
    <w:rsid w:val="002C0D5B"/>
    <w:rsid w:val="002C3AA0"/>
    <w:rsid w:val="002F51F5"/>
    <w:rsid w:val="00302EF2"/>
    <w:rsid w:val="00312137"/>
    <w:rsid w:val="003154C2"/>
    <w:rsid w:val="0031728C"/>
    <w:rsid w:val="003205DC"/>
    <w:rsid w:val="00330359"/>
    <w:rsid w:val="0033762F"/>
    <w:rsid w:val="00360494"/>
    <w:rsid w:val="00366C7E"/>
    <w:rsid w:val="00384EA3"/>
    <w:rsid w:val="003A39A1"/>
    <w:rsid w:val="003B0222"/>
    <w:rsid w:val="003B7781"/>
    <w:rsid w:val="003C2191"/>
    <w:rsid w:val="003D3863"/>
    <w:rsid w:val="00404CF5"/>
    <w:rsid w:val="004110DE"/>
    <w:rsid w:val="004333E3"/>
    <w:rsid w:val="0044085A"/>
    <w:rsid w:val="004432F5"/>
    <w:rsid w:val="0044734F"/>
    <w:rsid w:val="00454FA2"/>
    <w:rsid w:val="00456BAB"/>
    <w:rsid w:val="00491BD6"/>
    <w:rsid w:val="004B21A5"/>
    <w:rsid w:val="004E2DBF"/>
    <w:rsid w:val="004F23BE"/>
    <w:rsid w:val="004F673E"/>
    <w:rsid w:val="005037F0"/>
    <w:rsid w:val="00516A86"/>
    <w:rsid w:val="005275F6"/>
    <w:rsid w:val="00533E48"/>
    <w:rsid w:val="00551BA5"/>
    <w:rsid w:val="00555653"/>
    <w:rsid w:val="00561435"/>
    <w:rsid w:val="00572102"/>
    <w:rsid w:val="00572E82"/>
    <w:rsid w:val="005770F8"/>
    <w:rsid w:val="005B5A88"/>
    <w:rsid w:val="005D224F"/>
    <w:rsid w:val="005D7BF3"/>
    <w:rsid w:val="005F1BB0"/>
    <w:rsid w:val="00606801"/>
    <w:rsid w:val="00610C19"/>
    <w:rsid w:val="0062386B"/>
    <w:rsid w:val="00630FA9"/>
    <w:rsid w:val="00647610"/>
    <w:rsid w:val="00656C4D"/>
    <w:rsid w:val="006571F6"/>
    <w:rsid w:val="006863A1"/>
    <w:rsid w:val="00696B0A"/>
    <w:rsid w:val="006B3D77"/>
    <w:rsid w:val="006C1FA4"/>
    <w:rsid w:val="006C320D"/>
    <w:rsid w:val="006E3269"/>
    <w:rsid w:val="006E5716"/>
    <w:rsid w:val="006E6B88"/>
    <w:rsid w:val="006F320F"/>
    <w:rsid w:val="00710A78"/>
    <w:rsid w:val="0072432A"/>
    <w:rsid w:val="007245C0"/>
    <w:rsid w:val="007302B3"/>
    <w:rsid w:val="00730733"/>
    <w:rsid w:val="00730E3A"/>
    <w:rsid w:val="00736AAF"/>
    <w:rsid w:val="00752092"/>
    <w:rsid w:val="007649A4"/>
    <w:rsid w:val="00765B2A"/>
    <w:rsid w:val="007731B3"/>
    <w:rsid w:val="007740C0"/>
    <w:rsid w:val="00783A34"/>
    <w:rsid w:val="007C1FAF"/>
    <w:rsid w:val="007C33FD"/>
    <w:rsid w:val="007C6B52"/>
    <w:rsid w:val="007C7D23"/>
    <w:rsid w:val="007D16C5"/>
    <w:rsid w:val="007F618B"/>
    <w:rsid w:val="00862FE4"/>
    <w:rsid w:val="0086307F"/>
    <w:rsid w:val="0086389A"/>
    <w:rsid w:val="00864976"/>
    <w:rsid w:val="00865357"/>
    <w:rsid w:val="00867160"/>
    <w:rsid w:val="0087605E"/>
    <w:rsid w:val="00882DD2"/>
    <w:rsid w:val="008B130D"/>
    <w:rsid w:val="008B1FEE"/>
    <w:rsid w:val="008C0493"/>
    <w:rsid w:val="008D16A6"/>
    <w:rsid w:val="008D4D56"/>
    <w:rsid w:val="008D5968"/>
    <w:rsid w:val="008D5FAA"/>
    <w:rsid w:val="008F0C69"/>
    <w:rsid w:val="00903C32"/>
    <w:rsid w:val="0091518B"/>
    <w:rsid w:val="00916B16"/>
    <w:rsid w:val="009173B9"/>
    <w:rsid w:val="00917450"/>
    <w:rsid w:val="0093335D"/>
    <w:rsid w:val="0093613E"/>
    <w:rsid w:val="00943026"/>
    <w:rsid w:val="00946061"/>
    <w:rsid w:val="009469E5"/>
    <w:rsid w:val="00966B81"/>
    <w:rsid w:val="009721C8"/>
    <w:rsid w:val="0098741F"/>
    <w:rsid w:val="009C4008"/>
    <w:rsid w:val="009C7720"/>
    <w:rsid w:val="009D0F90"/>
    <w:rsid w:val="009D3989"/>
    <w:rsid w:val="009F73E3"/>
    <w:rsid w:val="009F789B"/>
    <w:rsid w:val="00A23AFA"/>
    <w:rsid w:val="00A31B3E"/>
    <w:rsid w:val="00A532F3"/>
    <w:rsid w:val="00A67C49"/>
    <w:rsid w:val="00A7119D"/>
    <w:rsid w:val="00A77E3B"/>
    <w:rsid w:val="00A8489E"/>
    <w:rsid w:val="00A874CC"/>
    <w:rsid w:val="00A87A89"/>
    <w:rsid w:val="00A91230"/>
    <w:rsid w:val="00AA0F15"/>
    <w:rsid w:val="00AA7980"/>
    <w:rsid w:val="00AB02A7"/>
    <w:rsid w:val="00AC29F3"/>
    <w:rsid w:val="00AC472F"/>
    <w:rsid w:val="00AD2C31"/>
    <w:rsid w:val="00AF0EDC"/>
    <w:rsid w:val="00B231E5"/>
    <w:rsid w:val="00B3695F"/>
    <w:rsid w:val="00B56486"/>
    <w:rsid w:val="00B64DAA"/>
    <w:rsid w:val="00B815B7"/>
    <w:rsid w:val="00B95DF6"/>
    <w:rsid w:val="00BC5FFC"/>
    <w:rsid w:val="00BE23F7"/>
    <w:rsid w:val="00C02B87"/>
    <w:rsid w:val="00C4086D"/>
    <w:rsid w:val="00C43661"/>
    <w:rsid w:val="00C53045"/>
    <w:rsid w:val="00C53CC8"/>
    <w:rsid w:val="00C603CC"/>
    <w:rsid w:val="00C878DB"/>
    <w:rsid w:val="00CA1896"/>
    <w:rsid w:val="00CB5B28"/>
    <w:rsid w:val="00CD6DFF"/>
    <w:rsid w:val="00CF5371"/>
    <w:rsid w:val="00D0323A"/>
    <w:rsid w:val="00D0559F"/>
    <w:rsid w:val="00D077E9"/>
    <w:rsid w:val="00D42CB7"/>
    <w:rsid w:val="00D44CB5"/>
    <w:rsid w:val="00D5413D"/>
    <w:rsid w:val="00D570A9"/>
    <w:rsid w:val="00D5731F"/>
    <w:rsid w:val="00D70D02"/>
    <w:rsid w:val="00D770C7"/>
    <w:rsid w:val="00D829EB"/>
    <w:rsid w:val="00D86945"/>
    <w:rsid w:val="00D90290"/>
    <w:rsid w:val="00DA256E"/>
    <w:rsid w:val="00DA2E42"/>
    <w:rsid w:val="00DA5707"/>
    <w:rsid w:val="00DD0A9B"/>
    <w:rsid w:val="00DD152F"/>
    <w:rsid w:val="00DE213F"/>
    <w:rsid w:val="00DF027C"/>
    <w:rsid w:val="00E00A32"/>
    <w:rsid w:val="00E05CF0"/>
    <w:rsid w:val="00E20BE6"/>
    <w:rsid w:val="00E22ACD"/>
    <w:rsid w:val="00E26EFF"/>
    <w:rsid w:val="00E3329E"/>
    <w:rsid w:val="00E620B0"/>
    <w:rsid w:val="00E71949"/>
    <w:rsid w:val="00E81B40"/>
    <w:rsid w:val="00EA5DAA"/>
    <w:rsid w:val="00EB2230"/>
    <w:rsid w:val="00EC774F"/>
    <w:rsid w:val="00EE4E15"/>
    <w:rsid w:val="00EF555B"/>
    <w:rsid w:val="00F027BB"/>
    <w:rsid w:val="00F11DCF"/>
    <w:rsid w:val="00F162EA"/>
    <w:rsid w:val="00F32378"/>
    <w:rsid w:val="00F52D27"/>
    <w:rsid w:val="00F555AB"/>
    <w:rsid w:val="00F64067"/>
    <w:rsid w:val="00F678C3"/>
    <w:rsid w:val="00F83527"/>
    <w:rsid w:val="00F90648"/>
    <w:rsid w:val="00F973AC"/>
    <w:rsid w:val="00FD583F"/>
    <w:rsid w:val="00FD725C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799A3C"/>
  <w15:docId w15:val="{855C55A5-0A41-4C33-B89D-830413B4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530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itolo1">
    <w:name w:val="heading 1"/>
    <w:basedOn w:val="Normale"/>
    <w:link w:val="Titolo1Carattere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itolo2">
    <w:name w:val="heading 2"/>
    <w:basedOn w:val="Normale"/>
    <w:next w:val="Normale"/>
    <w:link w:val="Titolo2Carattere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Titolo3">
    <w:name w:val="heading 3"/>
    <w:basedOn w:val="Normale"/>
    <w:next w:val="Normale"/>
    <w:link w:val="Titolo3Carattere"/>
    <w:uiPriority w:val="5"/>
    <w:unhideWhenUsed/>
    <w:qFormat/>
    <w:rsid w:val="0062386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1"/>
    <w:unhideWhenUsed/>
    <w:qFormat/>
    <w:rsid w:val="00AA79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13A57" w:themeColor="accent1" w:themeShade="BF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Pr>
      <w:rFonts w:ascii="Tahoma" w:hAnsi="Tahoma" w:cs="Tahoma"/>
      <w:sz w:val="16"/>
      <w:szCs w:val="16"/>
    </w:rPr>
  </w:style>
  <w:style w:type="paragraph" w:styleId="Titolo">
    <w:name w:val="Title"/>
    <w:basedOn w:val="Normale"/>
    <w:link w:val="TitoloCarattere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oloCarattere">
    <w:name w:val="Titolo Carattere"/>
    <w:basedOn w:val="Carpredefinitoparagrafo"/>
    <w:link w:val="Tito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ottotitolo">
    <w:name w:val="Subtitle"/>
    <w:basedOn w:val="Normale"/>
    <w:link w:val="SottotitoloCarattere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ottotitoloCarattere">
    <w:name w:val="Sottotitolo Carattere"/>
    <w:basedOn w:val="Carpredefinitoparagrafo"/>
    <w:link w:val="Sottotito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itolo1Carattere">
    <w:name w:val="Titolo 1 Carattere"/>
    <w:basedOn w:val="Carpredefinitoparagrafo"/>
    <w:link w:val="Tito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Intestazione">
    <w:name w:val="header"/>
    <w:basedOn w:val="Normale"/>
    <w:link w:val="IntestazioneCarattere"/>
    <w:uiPriority w:val="8"/>
    <w:unhideWhenUsed/>
    <w:rsid w:val="005037F0"/>
  </w:style>
  <w:style w:type="character" w:customStyle="1" w:styleId="IntestazioneCarattere">
    <w:name w:val="Intestazione Carattere"/>
    <w:basedOn w:val="Carpredefinitoparagrafo"/>
    <w:link w:val="Intestazione"/>
    <w:uiPriority w:val="8"/>
    <w:rsid w:val="0093335D"/>
  </w:style>
  <w:style w:type="paragraph" w:styleId="Pidipagina">
    <w:name w:val="footer"/>
    <w:basedOn w:val="Normale"/>
    <w:link w:val="PidipaginaCarattere"/>
    <w:uiPriority w:val="99"/>
    <w:unhideWhenUsed/>
    <w:rsid w:val="005037F0"/>
  </w:style>
  <w:style w:type="character" w:customStyle="1" w:styleId="PidipaginaCarattere">
    <w:name w:val="Piè di pagina Carattere"/>
    <w:basedOn w:val="Carpredefinitoparagrafo"/>
    <w:link w:val="Pidipagina"/>
    <w:uiPriority w:val="99"/>
    <w:rsid w:val="005037F0"/>
    <w:rPr>
      <w:sz w:val="24"/>
      <w:szCs w:val="24"/>
    </w:rPr>
  </w:style>
  <w:style w:type="paragraph" w:customStyle="1" w:styleId="Nome">
    <w:name w:val="Nome"/>
    <w:basedOn w:val="Normale"/>
    <w:uiPriority w:val="3"/>
    <w:qFormat/>
    <w:rsid w:val="00B231E5"/>
    <w:pPr>
      <w:spacing w:line="240" w:lineRule="auto"/>
      <w:jc w:val="right"/>
    </w:pPr>
  </w:style>
  <w:style w:type="character" w:customStyle="1" w:styleId="Titolo2Carattere">
    <w:name w:val="Titolo 2 Carattere"/>
    <w:basedOn w:val="Carpredefinitoparagrafo"/>
    <w:link w:val="Tito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Grigliatabella">
    <w:name w:val="Table Grid"/>
    <w:basedOn w:val="Tabellanormale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unhideWhenUsed/>
    <w:rsid w:val="00D86945"/>
    <w:rPr>
      <w:color w:val="808080"/>
    </w:rPr>
  </w:style>
  <w:style w:type="paragraph" w:customStyle="1" w:styleId="Contenuto">
    <w:name w:val="Contenuto"/>
    <w:basedOn w:val="Normale"/>
    <w:link w:val="Caratterecontenuto"/>
    <w:qFormat/>
    <w:rsid w:val="00DF027C"/>
    <w:rPr>
      <w:b w:val="0"/>
    </w:rPr>
  </w:style>
  <w:style w:type="paragraph" w:customStyle="1" w:styleId="Testoenfasi">
    <w:name w:val="Testo enfasi"/>
    <w:basedOn w:val="Normale"/>
    <w:link w:val="Caratteretestoenfasi"/>
    <w:qFormat/>
    <w:rsid w:val="00DF027C"/>
  </w:style>
  <w:style w:type="character" w:customStyle="1" w:styleId="Caratterecontenuto">
    <w:name w:val="Carattere contenuto"/>
    <w:basedOn w:val="Carpredefinitoparagrafo"/>
    <w:link w:val="Contenut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atteretestoenfasi">
    <w:name w:val="Carattere testo enfasi"/>
    <w:basedOn w:val="Carpredefinitoparagrafo"/>
    <w:link w:val="Testoenfasi"/>
    <w:rsid w:val="00DF027C"/>
    <w:rPr>
      <w:rFonts w:eastAsiaTheme="minorEastAsia"/>
      <w:b/>
      <w:color w:val="082A75" w:themeColor="text2"/>
      <w:sz w:val="28"/>
      <w:szCs w:val="22"/>
    </w:rPr>
  </w:style>
  <w:style w:type="character" w:customStyle="1" w:styleId="Titolo3Carattere">
    <w:name w:val="Titolo 3 Carattere"/>
    <w:basedOn w:val="Carpredefinitoparagrafo"/>
    <w:link w:val="Titolo3"/>
    <w:uiPriority w:val="5"/>
    <w:rsid w:val="0062386B"/>
    <w:rPr>
      <w:rFonts w:asciiTheme="majorHAnsi" w:eastAsiaTheme="majorEastAsia" w:hAnsiTheme="majorHAnsi" w:cstheme="majorBidi"/>
      <w:b/>
      <w:color w:val="012639" w:themeColor="accent1" w:themeShade="7F"/>
    </w:rPr>
  </w:style>
  <w:style w:type="table" w:styleId="Elencomedio2-Colore1">
    <w:name w:val="Medium List 2 Accent 1"/>
    <w:basedOn w:val="Tabellanormale"/>
    <w:uiPriority w:val="66"/>
    <w:rsid w:val="0062386B"/>
    <w:pPr>
      <w:spacing w:after="0" w:line="240" w:lineRule="auto"/>
    </w:pPr>
    <w:rPr>
      <w:rFonts w:asciiTheme="majorHAnsi" w:eastAsiaTheme="majorEastAsia" w:hAnsiTheme="majorHAnsi" w:cstheme="majorBidi"/>
      <w:color w:val="0F0D29" w:themeColor="text1"/>
      <w:sz w:val="22"/>
      <w:szCs w:val="22"/>
      <w:lang w:eastAsia="it-IT"/>
    </w:rPr>
    <w:tblPr>
      <w:tblStyleRowBandSize w:val="1"/>
      <w:tblStyleColBandSize w:val="1"/>
      <w:tblBorders>
        <w:top w:val="single" w:sz="8" w:space="0" w:color="024F75" w:themeColor="accent1"/>
        <w:left w:val="single" w:sz="8" w:space="0" w:color="024F75" w:themeColor="accent1"/>
        <w:bottom w:val="single" w:sz="8" w:space="0" w:color="024F75" w:themeColor="accent1"/>
        <w:right w:val="single" w:sz="8" w:space="0" w:color="024F7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4F7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24F7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4F7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4F7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FDEF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FDEF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Paragrafoelenco">
    <w:name w:val="List Paragraph"/>
    <w:basedOn w:val="Normale"/>
    <w:uiPriority w:val="34"/>
    <w:unhideWhenUsed/>
    <w:qFormat/>
    <w:rsid w:val="0062386B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62386B"/>
    <w:rPr>
      <w:color w:val="3592CF" w:themeColor="hyperlink"/>
      <w:u w:val="single"/>
    </w:rPr>
  </w:style>
  <w:style w:type="character" w:styleId="Enfasigrassetto">
    <w:name w:val="Strong"/>
    <w:basedOn w:val="Carpredefinitoparagrafo"/>
    <w:uiPriority w:val="22"/>
    <w:qFormat/>
    <w:rsid w:val="00917450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917450"/>
    <w:rPr>
      <w:rFonts w:ascii="Courier New" w:eastAsia="Times New Roman" w:hAnsi="Courier New" w:cs="Courier New"/>
      <w:sz w:val="20"/>
      <w:szCs w:val="20"/>
    </w:rPr>
  </w:style>
  <w:style w:type="character" w:customStyle="1" w:styleId="Titolo4Carattere">
    <w:name w:val="Titolo 4 Carattere"/>
    <w:basedOn w:val="Carpredefinitoparagrafo"/>
    <w:link w:val="Titolo4"/>
    <w:uiPriority w:val="1"/>
    <w:rsid w:val="00AA7980"/>
    <w:rPr>
      <w:rFonts w:asciiTheme="majorHAnsi" w:eastAsiaTheme="majorEastAsia" w:hAnsiTheme="majorHAnsi" w:cstheme="majorBidi"/>
      <w:b/>
      <w:i/>
      <w:iCs/>
      <w:color w:val="013A57" w:themeColor="accent1" w:themeShade="BF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glossaryDocument" Target="glossary/document.xml"/><Relationship Id="rId8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ss\AppData\Roaming\Microsoft\Templates\Rapporto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3BAF1E71217402A8AD2F79777A8031E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3B007BAD-92EA-4988-81A2-50EB23A369E9}"/>
      </w:docPartPr>
      <w:docPartBody>
        <w:p w:rsidR="00000000" w:rsidRDefault="00903974" w:rsidP="00903974">
          <w:pPr>
            <w:pStyle w:val="D3BAF1E71217402A8AD2F79777A8031E"/>
          </w:pPr>
          <w:r w:rsidRPr="00D86945">
            <w:rPr>
              <w:rStyle w:val="SottotitoloCarattere"/>
              <w:b/>
              <w:lang w:bidi="it-IT"/>
            </w:rPr>
            <w:fldChar w:fldCharType="begin"/>
          </w:r>
          <w:r w:rsidRPr="00D86945">
            <w:rPr>
              <w:rStyle w:val="SottotitoloCarattere"/>
              <w:lang w:bidi="it-IT"/>
            </w:rPr>
            <w:instrText xml:space="preserve"> DATE  \@ "MMMM d"  \* MERGEFORMAT </w:instrText>
          </w:r>
          <w:r w:rsidRPr="00D86945">
            <w:rPr>
              <w:rStyle w:val="SottotitoloCarattere"/>
              <w:b/>
              <w:lang w:bidi="it-IT"/>
            </w:rPr>
            <w:fldChar w:fldCharType="separate"/>
          </w:r>
          <w:r>
            <w:rPr>
              <w:rStyle w:val="SottotitoloCarattere"/>
              <w:noProof/>
              <w:lang w:bidi="it-IT"/>
            </w:rPr>
            <w:t>luglio 27</w:t>
          </w:r>
          <w:r w:rsidRPr="00D86945">
            <w:rPr>
              <w:rStyle w:val="SottotitoloCarattere"/>
              <w:b/>
              <w:lang w:bidi="it-IT"/>
            </w:rPr>
            <w:fldChar w:fldCharType="end"/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974"/>
    <w:rsid w:val="005B5A88"/>
    <w:rsid w:val="00903974"/>
    <w:rsid w:val="00DF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Sottotitolo">
    <w:name w:val="Subtitle"/>
    <w:basedOn w:val="Normale"/>
    <w:link w:val="SottotitoloCarattere"/>
    <w:uiPriority w:val="2"/>
    <w:qFormat/>
    <w:rsid w:val="00903974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eastAsia="en-US"/>
      <w14:ligatures w14:val="none"/>
    </w:rPr>
  </w:style>
  <w:style w:type="character" w:customStyle="1" w:styleId="SottotitoloCarattere">
    <w:name w:val="Sottotitolo Carattere"/>
    <w:basedOn w:val="Carpredefinitoparagrafo"/>
    <w:link w:val="Sottotitolo"/>
    <w:uiPriority w:val="2"/>
    <w:rsid w:val="00903974"/>
    <w:rPr>
      <w:caps/>
      <w:color w:val="0E2841" w:themeColor="text2"/>
      <w:spacing w:val="20"/>
      <w:kern w:val="0"/>
      <w:sz w:val="32"/>
      <w:szCs w:val="22"/>
      <w:lang w:eastAsia="en-US"/>
      <w14:ligatures w14:val="none"/>
    </w:rPr>
  </w:style>
  <w:style w:type="paragraph" w:customStyle="1" w:styleId="F0D690A038E84BDFB0B8D4F1601C42E1">
    <w:name w:val="F0D690A038E84BDFB0B8D4F1601C42E1"/>
  </w:style>
  <w:style w:type="paragraph" w:customStyle="1" w:styleId="CEBC241A3D7E47E3815BA0DB40C462F9">
    <w:name w:val="CEBC241A3D7E47E3815BA0DB40C462F9"/>
  </w:style>
  <w:style w:type="paragraph" w:customStyle="1" w:styleId="206AC0FAE040442582C94D40C1B92604">
    <w:name w:val="206AC0FAE040442582C94D40C1B92604"/>
  </w:style>
  <w:style w:type="paragraph" w:customStyle="1" w:styleId="5F82035D3DD84F35BDF64FD135F06866">
    <w:name w:val="5F82035D3DD84F35BDF64FD135F06866"/>
  </w:style>
  <w:style w:type="paragraph" w:customStyle="1" w:styleId="7BE57DAD65F3439E84DC71451E079ED2">
    <w:name w:val="7BE57DAD65F3439E84DC71451E079ED2"/>
  </w:style>
  <w:style w:type="paragraph" w:customStyle="1" w:styleId="6D790E3C9E40435080D3D3164BC843F2">
    <w:name w:val="6D790E3C9E40435080D3D3164BC843F2"/>
  </w:style>
  <w:style w:type="paragraph" w:customStyle="1" w:styleId="76590C3BCE1D47A9877F1F0FAEA9278E">
    <w:name w:val="76590C3BCE1D47A9877F1F0FAEA9278E"/>
  </w:style>
  <w:style w:type="paragraph" w:customStyle="1" w:styleId="398288BEDE7C4E5691EC567037FB4839">
    <w:name w:val="398288BEDE7C4E5691EC567037FB4839"/>
  </w:style>
  <w:style w:type="paragraph" w:customStyle="1" w:styleId="D3BAF1E71217402A8AD2F79777A8031E">
    <w:name w:val="D3BAF1E71217402A8AD2F79777A8031E"/>
    <w:rsid w:val="00903974"/>
  </w:style>
  <w:style w:type="paragraph" w:customStyle="1" w:styleId="CE98A5DD3802404AB8BFCC4D360CDEEA">
    <w:name w:val="CE98A5DD3802404AB8BFCC4D360CDEEA"/>
    <w:rsid w:val="009039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Rapporto </Template>
  <TotalTime>5551</TotalTime>
  <Pages>16</Pages>
  <Words>3032</Words>
  <Characters>17288</Characters>
  <Application>Microsoft Office Word</Application>
  <DocSecurity>0</DocSecurity>
  <Lines>144</Lines>
  <Paragraphs>40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Alessandro Accordino</dc:creator>
  <cp:keywords/>
  <cp:lastModifiedBy>Naomi Villaverde</cp:lastModifiedBy>
  <cp:revision>125</cp:revision>
  <cp:lastPrinted>2026-07-31T08:30:00Z</cp:lastPrinted>
  <dcterms:created xsi:type="dcterms:W3CDTF">2026-07-27T12:00:00Z</dcterms:created>
  <dcterms:modified xsi:type="dcterms:W3CDTF">2026-07-31T08:32:00Z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